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4467CE" w:rsidR="00DC5FA9" w:rsidRDefault="00DC5FA9" w14:paraId="2A0B1004" w14:textId="77777777"/>
    <w:p w:rsidR="00DC5FA9" w:rsidRDefault="00DC5FA9" w14:paraId="2A0B1005" w14:textId="77777777"/>
    <w:p w:rsidR="00DC5FA9" w:rsidRDefault="00DC5FA9" w14:paraId="2A0B1006" w14:textId="77777777">
      <w:r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2A0B1068" wp14:editId="2A0B1069">
            <wp:simplePos x="0" y="0"/>
            <wp:positionH relativeFrom="margin">
              <wp:align>center</wp:align>
            </wp:positionH>
            <wp:positionV relativeFrom="paragraph">
              <wp:posOffset>314555</wp:posOffset>
            </wp:positionV>
            <wp:extent cx="7902600" cy="3352038"/>
            <wp:effectExtent l="0" t="0" r="3175" b="1270"/>
            <wp:wrapNone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2600" cy="335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FA9" w:rsidRDefault="00DC5FA9" w14:paraId="2A0B1007" w14:textId="77777777"/>
    <w:p w:rsidR="00DC5FA9" w:rsidRDefault="00DC5FA9" w14:paraId="2A0B1008" w14:textId="77777777"/>
    <w:p w:rsidR="00DC5FA9" w:rsidRDefault="00DC5FA9" w14:paraId="2A0B1009" w14:textId="77777777"/>
    <w:p w:rsidR="00DC5FA9" w:rsidRDefault="00DC5FA9" w14:paraId="2A0B100A" w14:textId="77777777"/>
    <w:p w:rsidR="00DC5FA9" w:rsidRDefault="00DC5FA9" w14:paraId="2A0B100B" w14:textId="77777777"/>
    <w:p w:rsidR="00DC5FA9" w:rsidRDefault="00DC5FA9" w14:paraId="2A0B100C" w14:textId="77777777"/>
    <w:p w:rsidR="00DC5FA9" w:rsidRDefault="00DC5FA9" w14:paraId="2A0B100D" w14:textId="77777777"/>
    <w:p w:rsidR="00DC5FA9" w:rsidRDefault="00DC5FA9" w14:paraId="2A0B100E" w14:textId="77777777"/>
    <w:p w:rsidR="00DC5FA9" w:rsidRDefault="00DC5FA9" w14:paraId="2A0B100F" w14:textId="77777777"/>
    <w:p w:rsidR="00DC5FA9" w:rsidRDefault="00DC5FA9" w14:paraId="2A0B1010" w14:textId="77777777"/>
    <w:p w:rsidR="00DC5FA9" w:rsidRDefault="00DC5FA9" w14:paraId="2A0B1011" w14:textId="77777777"/>
    <w:p w:rsidR="00DC5FA9" w:rsidRDefault="00DC5FA9" w14:paraId="2A0B1012" w14:textId="77777777"/>
    <w:p w:rsidR="00DC5FA9" w:rsidRDefault="00DC5FA9" w14:paraId="2A0B1013" w14:textId="77777777"/>
    <w:sdt>
      <w:sdtPr>
        <w:alias w:val="Titel"/>
        <w:tag w:val=""/>
        <w:id w:val="-588545502"/>
        <w:placeholder>
          <w:docPart w:val="DD700A333D3F43CDA0524B22029A7A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DC5FA9" w:rsidP="00DC5FA9" w:rsidRDefault="004F092D" w14:paraId="2A0B1014" w14:textId="225D5B26">
          <w:pPr>
            <w:pStyle w:val="Titel"/>
          </w:pPr>
          <w:r>
            <w:t xml:space="preserve">Project </w:t>
          </w:r>
          <w:r w:rsidR="00416E21">
            <w:t>6</w:t>
          </w:r>
        </w:p>
      </w:sdtContent>
    </w:sdt>
    <w:p w:rsidR="00DC5FA9" w:rsidRDefault="00DC5FA9" w14:paraId="2A0B1015" w14:textId="77777777">
      <w:r>
        <w:br w:type="page"/>
      </w:r>
    </w:p>
    <w:p w:rsidR="00DC5FA9" w:rsidRDefault="00DC5FA9" w14:paraId="2A0B1016" w14:textId="77777777">
      <w:pPr>
        <w:sectPr w:rsidR="00DC5FA9" w:rsidSect="001D0E8D">
          <w:footerReference w:type="first" r:id="rId12"/>
          <w:pgSz w:w="11906" w:h="16838" w:orient="portrait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Pr="000F3A34" w:rsidR="00DC5FA9" w:rsidRDefault="000F3A34" w14:paraId="2A0B1017" w14:textId="77777777">
      <w:pPr>
        <w:rPr>
          <w:b/>
          <w:bCs/>
          <w:color w:val="240C74"/>
        </w:rPr>
      </w:pPr>
      <w:r w:rsidRPr="000F3A34">
        <w:rPr>
          <w:b/>
          <w:bCs/>
          <w:color w:val="240C74"/>
          <w:sz w:val="32"/>
          <w:szCs w:val="32"/>
        </w:rPr>
        <w:lastRenderedPageBreak/>
        <w:t>Inhoudsopgave</w:t>
      </w:r>
    </w:p>
    <w:p w:rsidR="00C1697A" w:rsidRDefault="000F3A34" w14:paraId="2A0B1018" w14:textId="77777777">
      <w:pPr>
        <w:pStyle w:val="Inhopg1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C1697A">
        <w:rPr>
          <w:noProof/>
        </w:rPr>
        <w:t>Module-informatie</w:t>
      </w:r>
      <w:r w:rsidR="00C1697A">
        <w:rPr>
          <w:noProof/>
        </w:rPr>
        <w:tab/>
      </w:r>
      <w:r w:rsidR="00C1697A">
        <w:rPr>
          <w:noProof/>
        </w:rPr>
        <w:fldChar w:fldCharType="begin"/>
      </w:r>
      <w:r w:rsidR="00C1697A">
        <w:rPr>
          <w:noProof/>
        </w:rPr>
        <w:instrText xml:space="preserve"> PAGEREF _Toc124072811 \h </w:instrText>
      </w:r>
      <w:r w:rsidR="00C1697A">
        <w:rPr>
          <w:noProof/>
        </w:rPr>
      </w:r>
      <w:r w:rsidR="00C1697A">
        <w:rPr>
          <w:noProof/>
        </w:rPr>
        <w:fldChar w:fldCharType="separate"/>
      </w:r>
      <w:r w:rsidR="00C1697A">
        <w:rPr>
          <w:noProof/>
        </w:rPr>
        <w:t>2</w:t>
      </w:r>
      <w:r w:rsidR="00C1697A">
        <w:rPr>
          <w:noProof/>
        </w:rPr>
        <w:fldChar w:fldCharType="end"/>
      </w:r>
    </w:p>
    <w:p w:rsidR="00C1697A" w:rsidRDefault="00C1697A" w14:paraId="2A0B1019" w14:textId="77777777">
      <w:pPr>
        <w:pStyle w:val="Inhopg2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rPr>
          <w:noProof/>
        </w:rPr>
        <w:t>Algemeen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_Toc124072812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C1697A" w:rsidRDefault="00C1697A" w14:paraId="2A0B101A" w14:textId="77777777">
      <w:pPr>
        <w:pStyle w:val="Inhopg2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rPr>
          <w:noProof/>
        </w:rPr>
        <w:t>Module doelen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_Toc124072813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C1697A" w:rsidRDefault="00C1697A" w14:paraId="2A0B101B" w14:textId="77777777">
      <w:pPr>
        <w:pStyle w:val="Inhopg2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rPr>
          <w:noProof/>
        </w:rPr>
        <w:t>Beoordeling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_Toc124072814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C1697A" w:rsidRDefault="00C1697A" w14:paraId="2A0B101C" w14:textId="77777777">
      <w:pPr>
        <w:pStyle w:val="Inhopg2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rPr>
          <w:noProof/>
        </w:rPr>
        <w:t>Herstel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_Toc124072815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C1697A" w:rsidRDefault="00C1697A" w14:paraId="2A0B101D" w14:textId="77777777">
      <w:pPr>
        <w:pStyle w:val="Inhopg1"/>
        <w:tabs>
          <w:tab w:val="right" w:leader="dot" w:pos="9062"/>
        </w:tabs>
        <w:rPr>
          <w:rFonts w:asciiTheme="minorHAnsi" w:hAnsiTheme="minorHAnsi" w:eastAsiaTheme="minorEastAsia"/>
          <w:noProof/>
          <w:lang w:eastAsia="nl-NL"/>
        </w:rPr>
      </w:pPr>
      <w:r>
        <w:rPr>
          <w:noProof/>
        </w:rPr>
        <w:t>Planning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_Toc124072816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C5FA9" w:rsidRDefault="000F3A34" w14:paraId="2A0B101E" w14:textId="77777777">
      <w:r>
        <w:fldChar w:fldCharType="end"/>
      </w:r>
      <w:r w:rsidR="00DC5FA9">
        <w:br w:type="page"/>
      </w:r>
    </w:p>
    <w:p w:rsidR="00D870F9" w:rsidP="00D870F9" w:rsidRDefault="00D870F9" w14:paraId="2A0B101F" w14:textId="77777777">
      <w:pPr>
        <w:pStyle w:val="Kop1"/>
      </w:pPr>
      <w:bookmarkStart w:name="_Toc124072811" w:id="0"/>
      <w:r>
        <w:lastRenderedPageBreak/>
        <w:t>Module-informatie</w:t>
      </w:r>
      <w:bookmarkEnd w:id="0"/>
    </w:p>
    <w:p w:rsidRPr="006E6981" w:rsidR="006E6981" w:rsidP="006E6981" w:rsidRDefault="006E6981" w14:paraId="2A0B1020" w14:textId="77777777">
      <w:pPr>
        <w:pStyle w:val="Kop2"/>
      </w:pPr>
      <w:bookmarkStart w:name="_Toc124072812" w:id="1"/>
      <w:r>
        <w:t>Algemeen</w:t>
      </w:r>
      <w:bookmarkEnd w:id="1"/>
    </w:p>
    <w:p w:rsidRPr="00BA7771" w:rsidR="00BA7771" w:rsidP="17F2C500" w:rsidRDefault="004F092D" w14:paraId="2A0B1021" w14:textId="504BB6C8">
      <w:pPr>
        <w:rPr>
          <w:i/>
          <w:iCs/>
        </w:rPr>
      </w:pPr>
      <w:r w:rsidRPr="17F2C500">
        <w:rPr>
          <w:i/>
          <w:iCs/>
        </w:rPr>
        <w:t xml:space="preserve">Project </w:t>
      </w:r>
      <w:r w:rsidRPr="17F2C500" w:rsidR="00416E21">
        <w:rPr>
          <w:i/>
          <w:iCs/>
        </w:rPr>
        <w:t>6</w:t>
      </w:r>
      <w:r w:rsidRPr="17F2C500">
        <w:rPr>
          <w:i/>
          <w:iCs/>
        </w:rPr>
        <w:t xml:space="preserve"> is een module waarin je </w:t>
      </w:r>
      <w:r w:rsidRPr="17F2C500" w:rsidR="00416E21">
        <w:rPr>
          <w:i/>
          <w:iCs/>
        </w:rPr>
        <w:t>in een gaat leren samenwerken en tevens trainen voor je examen</w:t>
      </w:r>
      <w:r w:rsidRPr="17F2C500">
        <w:rPr>
          <w:i/>
          <w:iCs/>
        </w:rPr>
        <w:t xml:space="preserve">. Je werkt in een projectgroep van </w:t>
      </w:r>
      <w:r w:rsidRPr="17F2C500" w:rsidR="00416E21">
        <w:rPr>
          <w:i/>
          <w:iCs/>
        </w:rPr>
        <w:t>4</w:t>
      </w:r>
      <w:r w:rsidRPr="17F2C500">
        <w:rPr>
          <w:i/>
          <w:iCs/>
        </w:rPr>
        <w:t xml:space="preserve"> personen. De duur van het project is </w:t>
      </w:r>
      <w:r w:rsidRPr="17F2C500" w:rsidR="00416E21">
        <w:rPr>
          <w:i/>
          <w:iCs/>
        </w:rPr>
        <w:t>1</w:t>
      </w:r>
      <w:r w:rsidRPr="17F2C500" w:rsidR="44CBA484">
        <w:rPr>
          <w:i/>
          <w:iCs/>
        </w:rPr>
        <w:t>7</w:t>
      </w:r>
      <w:r w:rsidRPr="17F2C500">
        <w:rPr>
          <w:i/>
          <w:iCs/>
        </w:rPr>
        <w:t xml:space="preserve"> weken</w:t>
      </w:r>
      <w:r w:rsidRPr="17F2C500" w:rsidR="5A62AFBD">
        <w:rPr>
          <w:i/>
          <w:iCs/>
        </w:rPr>
        <w:t xml:space="preserve"> (9 weken in periode 3 en 8 weken in periode 4)</w:t>
      </w:r>
      <w:r w:rsidRPr="17F2C500">
        <w:rPr>
          <w:i/>
          <w:iCs/>
        </w:rPr>
        <w:t>.</w:t>
      </w:r>
    </w:p>
    <w:tbl>
      <w:tblPr>
        <w:tblStyle w:val="Summa-Tabelverticaal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BA7771" w:rsidTr="3FE91374" w14:paraId="2A0B102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Pr="004E1D33" w:rsidR="00BA7771" w:rsidP="00BA7771" w:rsidRDefault="00BA7771" w14:paraId="2A0B1022" w14:textId="77777777">
            <w:pPr>
              <w:rPr>
                <w:b/>
                <w:bCs/>
              </w:rPr>
            </w:pPr>
            <w:r w:rsidRPr="004E1D33">
              <w:rPr>
                <w:b/>
                <w:bCs/>
              </w:rPr>
              <w:t>Duur van de module</w:t>
            </w:r>
          </w:p>
        </w:tc>
        <w:tc>
          <w:tcPr>
            <w:tcW w:w="5812" w:type="dxa"/>
          </w:tcPr>
          <w:p w:rsidRPr="004E1D33" w:rsidR="00BA7771" w:rsidP="00BA7771" w:rsidRDefault="00416E21" w14:paraId="2A0B1023" w14:textId="6BF480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32681019">
              <w:t>7</w:t>
            </w:r>
            <w:r w:rsidR="00BA7771">
              <w:t xml:space="preserve"> weken</w:t>
            </w:r>
          </w:p>
        </w:tc>
      </w:tr>
      <w:tr w:rsidR="00BA7771" w:rsidTr="3FE91374" w14:paraId="2A0B10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Pr="004E1D33" w:rsidR="00BA7771" w:rsidP="00EC3EDA" w:rsidRDefault="00BA7771" w14:paraId="2A0B1025" w14:textId="77777777">
            <w:pPr>
              <w:rPr>
                <w:bCs/>
              </w:rPr>
            </w:pPr>
            <w:r w:rsidRPr="004E1D33">
              <w:rPr>
                <w:bCs/>
              </w:rPr>
              <w:t xml:space="preserve">Studiebelasting </w:t>
            </w:r>
          </w:p>
        </w:tc>
        <w:tc>
          <w:tcPr>
            <w:tcW w:w="5812" w:type="dxa"/>
          </w:tcPr>
          <w:p w:rsidRPr="006E6981" w:rsidR="00BA7771" w:rsidP="00BA7771" w:rsidRDefault="00416E21" w14:paraId="2A0B1026" w14:textId="6AD4E4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10,5</w:t>
            </w:r>
            <w:r w:rsidRPr="006E6981" w:rsidR="00BA7771">
              <w:rPr>
                <w:bCs/>
              </w:rPr>
              <w:t xml:space="preserve"> uur</w:t>
            </w:r>
            <w:r w:rsidR="000549D9">
              <w:rPr>
                <w:bCs/>
              </w:rPr>
              <w:t xml:space="preserve"> / week</w:t>
            </w:r>
          </w:p>
        </w:tc>
      </w:tr>
      <w:tr w:rsidR="007A229A" w:rsidTr="3FE91374" w14:paraId="2A0B102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Pr="004E1D33" w:rsidR="007A229A" w:rsidP="00EC3EDA" w:rsidRDefault="007A229A" w14:paraId="2A0B1028" w14:textId="77777777">
            <w:pPr>
              <w:rPr>
                <w:bCs/>
              </w:rPr>
            </w:pPr>
            <w:r>
              <w:rPr>
                <w:bCs/>
              </w:rPr>
              <w:t>Studiepunten</w:t>
            </w:r>
          </w:p>
        </w:tc>
        <w:tc>
          <w:tcPr>
            <w:tcW w:w="5812" w:type="dxa"/>
          </w:tcPr>
          <w:p w:rsidRPr="006E6981" w:rsidR="007A229A" w:rsidP="00BA7771" w:rsidRDefault="0D5DD91A" w14:paraId="2A0B1029" w14:textId="4EA49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7A229A">
              <w:t xml:space="preserve"> punt(en)</w:t>
            </w:r>
          </w:p>
        </w:tc>
      </w:tr>
      <w:tr w:rsidR="006E6981" w:rsidTr="3FE91374" w14:paraId="2A0B10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Pr="004E1D33" w:rsidR="006E6981" w:rsidP="00BA7771" w:rsidRDefault="00EC3EDA" w14:paraId="2A0B102B" w14:textId="77777777">
            <w:pPr>
              <w:rPr>
                <w:bCs/>
              </w:rPr>
            </w:pPr>
            <w:r>
              <w:rPr>
                <w:bCs/>
              </w:rPr>
              <w:t>Voorwaardelijkheden</w:t>
            </w:r>
          </w:p>
        </w:tc>
        <w:tc>
          <w:tcPr>
            <w:tcW w:w="5812" w:type="dxa"/>
          </w:tcPr>
          <w:p w:rsidR="006E6981" w:rsidP="00BA7771" w:rsidRDefault="00416E21" w14:paraId="2A0B102C" w14:textId="20D48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Toegang tot leerjaar 3</w:t>
            </w:r>
          </w:p>
        </w:tc>
      </w:tr>
      <w:tr w:rsidR="006E6981" w:rsidTr="3FE91374" w14:paraId="2A0B103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E6981" w:rsidP="00BA7771" w:rsidRDefault="006E6981" w14:paraId="2A0B102E" w14:textId="77777777"/>
        </w:tc>
        <w:tc>
          <w:tcPr>
            <w:tcW w:w="5812" w:type="dxa"/>
          </w:tcPr>
          <w:p w:rsidR="006E6981" w:rsidP="00BA7771" w:rsidRDefault="006E6981" w14:paraId="2A0B102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6981" w:rsidTr="3FE91374" w14:paraId="2A0B103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E6981" w:rsidP="00BA7771" w:rsidRDefault="006E6981" w14:paraId="2A0B1031" w14:textId="77777777"/>
        </w:tc>
        <w:tc>
          <w:tcPr>
            <w:tcW w:w="5812" w:type="dxa"/>
          </w:tcPr>
          <w:p w:rsidR="006E6981" w:rsidP="00BA7771" w:rsidRDefault="006E6981" w14:paraId="2A0B103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E6981" w:rsidP="00D870F9" w:rsidRDefault="006E6981" w14:paraId="2A0B1034" w14:textId="77777777">
      <w:pPr>
        <w:pStyle w:val="Kop2"/>
      </w:pPr>
      <w:bookmarkStart w:name="_Toc124072813" w:id="2"/>
      <w:r>
        <w:t>Module doelen</w:t>
      </w:r>
      <w:bookmarkEnd w:id="2"/>
    </w:p>
    <w:p w:rsidR="006E6981" w:rsidP="006E6981" w:rsidRDefault="00B33193" w14:paraId="2A0B1035" w14:textId="07AE6271">
      <w:pPr>
        <w:rPr>
          <w:i/>
          <w:iCs/>
        </w:rPr>
      </w:pPr>
      <w:r>
        <w:rPr>
          <w:i/>
          <w:iCs/>
        </w:rPr>
        <w:t>Je</w:t>
      </w:r>
      <w:r w:rsidR="000549D9">
        <w:rPr>
          <w:i/>
          <w:iCs/>
        </w:rPr>
        <w:t xml:space="preserve"> </w:t>
      </w:r>
      <w:r>
        <w:rPr>
          <w:i/>
          <w:iCs/>
        </w:rPr>
        <w:t>bent</w:t>
      </w:r>
      <w:r w:rsidR="000549D9">
        <w:rPr>
          <w:i/>
          <w:iCs/>
        </w:rPr>
        <w:t xml:space="preserve"> in staat om een </w:t>
      </w:r>
      <w:proofErr w:type="spellStart"/>
      <w:r w:rsidR="000549D9">
        <w:rPr>
          <w:i/>
          <w:iCs/>
        </w:rPr>
        <w:t>crud</w:t>
      </w:r>
      <w:proofErr w:type="spellEnd"/>
      <w:r w:rsidR="000549D9">
        <w:rPr>
          <w:i/>
          <w:iCs/>
        </w:rPr>
        <w:t xml:space="preserve"> applicatie te maken in een web</w:t>
      </w:r>
      <w:r w:rsidR="00416E21">
        <w:rPr>
          <w:i/>
          <w:iCs/>
        </w:rPr>
        <w:t xml:space="preserve">, app of </w:t>
      </w:r>
      <w:r w:rsidR="000549D9">
        <w:rPr>
          <w:i/>
          <w:iCs/>
        </w:rPr>
        <w:t xml:space="preserve">een desktop omgeving. De vereiste </w:t>
      </w:r>
      <w:r>
        <w:rPr>
          <w:i/>
          <w:iCs/>
        </w:rPr>
        <w:t>programmeertalen/</w:t>
      </w:r>
      <w:proofErr w:type="spellStart"/>
      <w:r>
        <w:rPr>
          <w:i/>
          <w:iCs/>
        </w:rPr>
        <w:t>frameworks</w:t>
      </w:r>
      <w:proofErr w:type="spellEnd"/>
      <w:r>
        <w:rPr>
          <w:i/>
          <w:iCs/>
        </w:rPr>
        <w:t xml:space="preserve"> zijn </w:t>
      </w:r>
      <w:r w:rsidR="00416E21">
        <w:rPr>
          <w:i/>
          <w:iCs/>
        </w:rPr>
        <w:t>naar eigen inzicht te kiezen, maar wel in overleg met groepsgenoten en docenten</w:t>
      </w:r>
      <w:r>
        <w:rPr>
          <w:i/>
          <w:iCs/>
        </w:rPr>
        <w:t>.</w:t>
      </w:r>
    </w:p>
    <w:p w:rsidR="00B33193" w:rsidP="4B39A4C7" w:rsidRDefault="00B33193" w14:paraId="2A0B1036" w14:textId="7026C7E3">
      <w:pPr>
        <w:rPr>
          <w:i/>
          <w:iCs/>
        </w:rPr>
      </w:pPr>
      <w:r w:rsidRPr="4B39A4C7">
        <w:rPr>
          <w:i/>
          <w:iCs/>
        </w:rPr>
        <w:t xml:space="preserve">Je bent in staat om </w:t>
      </w:r>
      <w:r w:rsidRPr="4B39A4C7" w:rsidR="00416E21">
        <w:rPr>
          <w:i/>
          <w:iCs/>
        </w:rPr>
        <w:t xml:space="preserve">een opdracht van een klant </w:t>
      </w:r>
      <w:r w:rsidRPr="4B39A4C7">
        <w:rPr>
          <w:i/>
          <w:iCs/>
        </w:rPr>
        <w:t xml:space="preserve">om te zetten </w:t>
      </w:r>
      <w:r w:rsidRPr="4B39A4C7" w:rsidR="368BEA53">
        <w:rPr>
          <w:i/>
          <w:iCs/>
        </w:rPr>
        <w:t>in meerdere</w:t>
      </w:r>
      <w:r w:rsidRPr="4B39A4C7" w:rsidR="00416E21">
        <w:rPr>
          <w:i/>
          <w:iCs/>
        </w:rPr>
        <w:t xml:space="preserve"> user </w:t>
      </w:r>
      <w:proofErr w:type="spellStart"/>
      <w:r w:rsidRPr="4B39A4C7" w:rsidR="00416E21">
        <w:rPr>
          <w:i/>
          <w:iCs/>
        </w:rPr>
        <w:t>stories</w:t>
      </w:r>
      <w:proofErr w:type="spellEnd"/>
      <w:r w:rsidRPr="4B39A4C7" w:rsidR="00416E21">
        <w:rPr>
          <w:i/>
          <w:iCs/>
        </w:rPr>
        <w:t>.</w:t>
      </w:r>
    </w:p>
    <w:p w:rsidR="00416E21" w:rsidP="0F91FB13" w:rsidRDefault="00416E21" w14:paraId="4BE938D8" w14:textId="47655C77">
      <w:pPr>
        <w:rPr>
          <w:i/>
          <w:iCs/>
        </w:rPr>
      </w:pPr>
      <w:r w:rsidRPr="0F91FB13">
        <w:rPr>
          <w:i/>
          <w:iCs/>
        </w:rPr>
        <w:t xml:space="preserve">Je bent in staat om een user story om te zetten in </w:t>
      </w:r>
      <w:r w:rsidRPr="0F91FB13" w:rsidR="006C7C1B">
        <w:rPr>
          <w:i/>
          <w:iCs/>
        </w:rPr>
        <w:t>functionele en technische ontwerpen</w:t>
      </w:r>
      <w:r w:rsidRPr="0F91FB13">
        <w:rPr>
          <w:i/>
          <w:iCs/>
        </w:rPr>
        <w:t>.</w:t>
      </w:r>
    </w:p>
    <w:p w:rsidR="00B33193" w:rsidP="006E6981" w:rsidRDefault="00B33193" w14:paraId="2A0B1038" w14:textId="747A90AB">
      <w:pPr>
        <w:rPr>
          <w:i/>
          <w:iCs/>
        </w:rPr>
      </w:pPr>
      <w:r>
        <w:rPr>
          <w:i/>
          <w:iCs/>
        </w:rPr>
        <w:t>Je bent in staat om een database ontwerp om te zetten in een database.</w:t>
      </w:r>
    </w:p>
    <w:p w:rsidR="006C7C1B" w:rsidP="006E6981" w:rsidRDefault="006C7C1B" w14:paraId="1D0CE011" w14:textId="4C0BF353">
      <w:pPr>
        <w:rPr>
          <w:i/>
          <w:iCs/>
        </w:rPr>
      </w:pPr>
      <w:r>
        <w:rPr>
          <w:i/>
          <w:iCs/>
        </w:rPr>
        <w:t>Je bent in staat om samen te werken.</w:t>
      </w:r>
    </w:p>
    <w:p w:rsidRPr="004E6415" w:rsidR="00B33193" w:rsidP="006E6981" w:rsidRDefault="00B33193" w14:paraId="2A0B103A" w14:textId="77777777">
      <w:pPr>
        <w:rPr>
          <w:i/>
          <w:iCs/>
        </w:rPr>
      </w:pPr>
    </w:p>
    <w:p w:rsidR="004E6415" w:rsidP="004E6415" w:rsidRDefault="004E6415" w14:paraId="2A0B103B" w14:textId="77777777">
      <w:pPr>
        <w:pStyle w:val="Kop2"/>
      </w:pPr>
      <w:bookmarkStart w:name="_Toc124072814" w:id="3"/>
      <w:r>
        <w:t>Beoordeling</w:t>
      </w:r>
      <w:bookmarkEnd w:id="3"/>
    </w:p>
    <w:p w:rsidR="004E6415" w:rsidP="4B39A4C7" w:rsidRDefault="00B33193" w14:paraId="2A0B103C" w14:textId="60CD35B5">
      <w:pPr>
        <w:rPr>
          <w:i/>
          <w:iCs/>
        </w:rPr>
      </w:pPr>
      <w:r w:rsidRPr="4B39A4C7">
        <w:rPr>
          <w:i/>
          <w:iCs/>
        </w:rPr>
        <w:t xml:space="preserve">Je wordt </w:t>
      </w:r>
      <w:r w:rsidRPr="4B39A4C7" w:rsidR="45D5C76B">
        <w:rPr>
          <w:i/>
          <w:iCs/>
        </w:rPr>
        <w:t>beoordeeld</w:t>
      </w:r>
      <w:r w:rsidRPr="4B39A4C7">
        <w:rPr>
          <w:i/>
          <w:iCs/>
        </w:rPr>
        <w:t xml:space="preserve"> op basis van je </w:t>
      </w:r>
      <w:r w:rsidRPr="4B39A4C7" w:rsidR="006C7C1B">
        <w:rPr>
          <w:i/>
          <w:iCs/>
        </w:rPr>
        <w:t xml:space="preserve">activiteiten en </w:t>
      </w:r>
      <w:r w:rsidRPr="4B39A4C7">
        <w:rPr>
          <w:i/>
          <w:iCs/>
        </w:rPr>
        <w:t>ingeleverd werk.</w:t>
      </w:r>
    </w:p>
    <w:p w:rsidR="00B33193" w:rsidP="004E6415" w:rsidRDefault="00B33193" w14:paraId="2A0B103D" w14:textId="51EC843E">
      <w:pPr>
        <w:rPr>
          <w:i/>
          <w:iCs/>
        </w:rPr>
      </w:pPr>
      <w:r>
        <w:rPr>
          <w:i/>
          <w:iCs/>
        </w:rPr>
        <w:t>Hierbij moet je:</w:t>
      </w:r>
    </w:p>
    <w:p w:rsidRPr="006C7C1B" w:rsidR="006C7C1B" w:rsidP="006C7C1B" w:rsidRDefault="006C7C1B" w14:paraId="564615D3" w14:textId="1229E058">
      <w:pPr>
        <w:pStyle w:val="Lijstalinea"/>
        <w:numPr>
          <w:ilvl w:val="0"/>
          <w:numId w:val="3"/>
        </w:numPr>
        <w:rPr>
          <w:i/>
          <w:iCs/>
        </w:rPr>
      </w:pPr>
      <w:r w:rsidRPr="006C7C1B">
        <w:rPr>
          <w:i/>
          <w:iCs/>
        </w:rPr>
        <w:t xml:space="preserve">Groepswerk: Maak voor alle info die je krijgt in een sprint User </w:t>
      </w:r>
      <w:proofErr w:type="spellStart"/>
      <w:r w:rsidRPr="006C7C1B">
        <w:rPr>
          <w:i/>
          <w:iCs/>
        </w:rPr>
        <w:t>Stories</w:t>
      </w:r>
      <w:proofErr w:type="spellEnd"/>
      <w:r w:rsidRPr="006C7C1B">
        <w:rPr>
          <w:i/>
          <w:iCs/>
        </w:rPr>
        <w:t xml:space="preserve">. Omschrijf in de user </w:t>
      </w:r>
      <w:proofErr w:type="spellStart"/>
      <w:r w:rsidRPr="006C7C1B">
        <w:rPr>
          <w:i/>
          <w:iCs/>
        </w:rPr>
        <w:t>stories</w:t>
      </w:r>
      <w:proofErr w:type="spellEnd"/>
      <w:r w:rsidRPr="006C7C1B">
        <w:rPr>
          <w:i/>
          <w:iCs/>
        </w:rPr>
        <w:t xml:space="preserve"> duidelijk: wie, wat en waarom. </w:t>
      </w:r>
    </w:p>
    <w:p w:rsidRPr="006C7C1B" w:rsidR="006C7C1B" w:rsidP="006C7C1B" w:rsidRDefault="006C7C1B" w14:paraId="59C02375" w14:textId="77777777">
      <w:pPr>
        <w:rPr>
          <w:i/>
          <w:iCs/>
        </w:rPr>
      </w:pPr>
    </w:p>
    <w:p w:rsidRPr="006C7C1B" w:rsidR="006C7C1B" w:rsidP="006C7C1B" w:rsidRDefault="006C7C1B" w14:paraId="3B1D173F" w14:textId="52D19DA5">
      <w:pPr>
        <w:pStyle w:val="Lijstalinea"/>
        <w:numPr>
          <w:ilvl w:val="0"/>
          <w:numId w:val="3"/>
        </w:numPr>
        <w:rPr>
          <w:i/>
          <w:iCs/>
        </w:rPr>
      </w:pPr>
      <w:r w:rsidRPr="006C7C1B">
        <w:rPr>
          <w:i/>
          <w:iCs/>
        </w:rPr>
        <w:t xml:space="preserve">Groepswerk: Verwerk de user </w:t>
      </w:r>
      <w:proofErr w:type="spellStart"/>
      <w:r w:rsidRPr="006C7C1B">
        <w:rPr>
          <w:i/>
          <w:iCs/>
        </w:rPr>
        <w:t>stories</w:t>
      </w:r>
      <w:proofErr w:type="spellEnd"/>
      <w:r w:rsidRPr="006C7C1B">
        <w:rPr>
          <w:i/>
          <w:iCs/>
        </w:rPr>
        <w:t xml:space="preserve"> en de onderliggende taken in een duidelijke en overzichtelijke planning. Gebruik hierbij een </w:t>
      </w:r>
      <w:proofErr w:type="spellStart"/>
      <w:r w:rsidRPr="006C7C1B">
        <w:rPr>
          <w:i/>
          <w:iCs/>
        </w:rPr>
        <w:t>kanban</w:t>
      </w:r>
      <w:proofErr w:type="spellEnd"/>
      <w:r w:rsidRPr="006C7C1B">
        <w:rPr>
          <w:i/>
          <w:iCs/>
        </w:rPr>
        <w:t xml:space="preserve"> bord. Bij minimaal één sprint moet je </w:t>
      </w:r>
      <w:proofErr w:type="spellStart"/>
      <w:r w:rsidRPr="006C7C1B">
        <w:rPr>
          <w:i/>
          <w:iCs/>
        </w:rPr>
        <w:t>Azure</w:t>
      </w:r>
      <w:proofErr w:type="spellEnd"/>
      <w:r w:rsidRPr="006C7C1B">
        <w:rPr>
          <w:i/>
          <w:iCs/>
        </w:rPr>
        <w:t xml:space="preserve"> </w:t>
      </w:r>
      <w:proofErr w:type="spellStart"/>
      <w:r w:rsidRPr="006C7C1B">
        <w:rPr>
          <w:i/>
          <w:iCs/>
        </w:rPr>
        <w:t>Devops</w:t>
      </w:r>
      <w:proofErr w:type="spellEnd"/>
      <w:r w:rsidRPr="006C7C1B">
        <w:rPr>
          <w:i/>
          <w:iCs/>
        </w:rPr>
        <w:t xml:space="preserve"> gebruiken (https://dev.azure.com/ ). </w:t>
      </w:r>
    </w:p>
    <w:p w:rsidRPr="006C7C1B" w:rsidR="006C7C1B" w:rsidP="006C7C1B" w:rsidRDefault="006C7C1B" w14:paraId="66119A42" w14:textId="77777777">
      <w:pPr>
        <w:rPr>
          <w:i/>
          <w:iCs/>
        </w:rPr>
      </w:pPr>
    </w:p>
    <w:p w:rsidRPr="006C7C1B" w:rsidR="006C7C1B" w:rsidP="006C7C1B" w:rsidRDefault="006C7C1B" w14:paraId="4C57D607" w14:textId="140F39D6">
      <w:pPr>
        <w:pStyle w:val="Lijstalinea"/>
        <w:numPr>
          <w:ilvl w:val="0"/>
          <w:numId w:val="3"/>
        </w:numPr>
        <w:rPr>
          <w:i/>
          <w:iCs/>
        </w:rPr>
      </w:pPr>
      <w:r w:rsidRPr="006C7C1B">
        <w:rPr>
          <w:i/>
          <w:iCs/>
        </w:rPr>
        <w:t xml:space="preserve">Groepswerk: Verzorg elke dag een stand up meeting en probeer hierbij je klant (docent) te betrekken. Werk de </w:t>
      </w:r>
      <w:proofErr w:type="spellStart"/>
      <w:r w:rsidRPr="006C7C1B">
        <w:rPr>
          <w:i/>
          <w:iCs/>
        </w:rPr>
        <w:t>kanban</w:t>
      </w:r>
      <w:proofErr w:type="spellEnd"/>
      <w:r w:rsidRPr="006C7C1B">
        <w:rPr>
          <w:i/>
          <w:iCs/>
        </w:rPr>
        <w:t xml:space="preserve"> elke dag bij. </w:t>
      </w:r>
    </w:p>
    <w:p w:rsidRPr="006C7C1B" w:rsidR="006C7C1B" w:rsidP="006C7C1B" w:rsidRDefault="006C7C1B" w14:paraId="60BAB4A4" w14:textId="77777777">
      <w:pPr>
        <w:rPr>
          <w:i/>
          <w:iCs/>
        </w:rPr>
      </w:pPr>
    </w:p>
    <w:p w:rsidRPr="006C7C1B" w:rsidR="006C7C1B" w:rsidP="006C7C1B" w:rsidRDefault="006C7C1B" w14:paraId="1C89BA18" w14:textId="7812C687">
      <w:pPr>
        <w:pStyle w:val="Lijstalinea"/>
        <w:numPr>
          <w:ilvl w:val="0"/>
          <w:numId w:val="3"/>
        </w:numPr>
        <w:rPr>
          <w:i/>
          <w:iCs/>
        </w:rPr>
      </w:pPr>
      <w:r w:rsidRPr="006C7C1B">
        <w:rPr>
          <w:i/>
          <w:iCs/>
        </w:rPr>
        <w:t xml:space="preserve">Groepswerk: Je maakt een ontwerp van je sprint opdracht. Gebruik hierbij bijvoorbeeld: </w:t>
      </w:r>
    </w:p>
    <w:p w:rsidR="006C7C1B" w:rsidP="006C7C1B" w:rsidRDefault="006C7C1B" w14:paraId="28A302F8" w14:textId="77777777">
      <w:pPr>
        <w:pStyle w:val="Lijstalinea"/>
        <w:numPr>
          <w:ilvl w:val="0"/>
          <w:numId w:val="5"/>
        </w:numPr>
        <w:rPr>
          <w:i/>
          <w:iCs/>
        </w:rPr>
      </w:pPr>
      <w:r w:rsidRPr="006C7C1B">
        <w:rPr>
          <w:i/>
          <w:iCs/>
        </w:rPr>
        <w:t xml:space="preserve">Activity diagram </w:t>
      </w:r>
    </w:p>
    <w:p w:rsidR="006C7C1B" w:rsidP="006C7C1B" w:rsidRDefault="006C7C1B" w14:paraId="4C61CD21" w14:textId="77777777">
      <w:pPr>
        <w:pStyle w:val="Lijstalinea"/>
        <w:numPr>
          <w:ilvl w:val="0"/>
          <w:numId w:val="5"/>
        </w:numPr>
        <w:rPr>
          <w:i/>
          <w:iCs/>
        </w:rPr>
      </w:pPr>
      <w:r w:rsidRPr="006C7C1B">
        <w:rPr>
          <w:i/>
          <w:iCs/>
        </w:rPr>
        <w:t xml:space="preserve">Class diagram </w:t>
      </w:r>
    </w:p>
    <w:p w:rsidR="006C7C1B" w:rsidP="006C7C1B" w:rsidRDefault="006C7C1B" w14:paraId="3E199DD1" w14:textId="77777777">
      <w:pPr>
        <w:pStyle w:val="Lijstalinea"/>
        <w:numPr>
          <w:ilvl w:val="0"/>
          <w:numId w:val="5"/>
        </w:numPr>
        <w:rPr>
          <w:i/>
          <w:iCs/>
        </w:rPr>
      </w:pPr>
      <w:proofErr w:type="spellStart"/>
      <w:r w:rsidRPr="006C7C1B">
        <w:rPr>
          <w:i/>
          <w:iCs/>
        </w:rPr>
        <w:t>Use</w:t>
      </w:r>
      <w:proofErr w:type="spellEnd"/>
      <w:r w:rsidRPr="006C7C1B">
        <w:rPr>
          <w:i/>
          <w:iCs/>
        </w:rPr>
        <w:t xml:space="preserve"> case diagram </w:t>
      </w:r>
    </w:p>
    <w:p w:rsidR="006C7C1B" w:rsidP="006C7C1B" w:rsidRDefault="006C7C1B" w14:paraId="5A52FB4A" w14:textId="77777777">
      <w:pPr>
        <w:pStyle w:val="Lijstalinea"/>
        <w:numPr>
          <w:ilvl w:val="0"/>
          <w:numId w:val="5"/>
        </w:numPr>
        <w:rPr>
          <w:i/>
          <w:iCs/>
        </w:rPr>
      </w:pPr>
      <w:r w:rsidRPr="006C7C1B">
        <w:rPr>
          <w:i/>
          <w:iCs/>
        </w:rPr>
        <w:lastRenderedPageBreak/>
        <w:t xml:space="preserve">ERD </w:t>
      </w:r>
    </w:p>
    <w:p w:rsidRPr="006C7C1B" w:rsidR="006C7C1B" w:rsidP="006C7C1B" w:rsidRDefault="006C7C1B" w14:paraId="479F689C" w14:textId="504AA2C3">
      <w:pPr>
        <w:pStyle w:val="Lijstalinea"/>
        <w:numPr>
          <w:ilvl w:val="0"/>
          <w:numId w:val="5"/>
        </w:numPr>
        <w:rPr>
          <w:i/>
          <w:iCs/>
        </w:rPr>
      </w:pPr>
      <w:r w:rsidRPr="006C7C1B">
        <w:rPr>
          <w:i/>
          <w:iCs/>
        </w:rPr>
        <w:t xml:space="preserve">Enz. </w:t>
      </w:r>
    </w:p>
    <w:p w:rsidRPr="006C7C1B" w:rsidR="006C7C1B" w:rsidP="006C7C1B" w:rsidRDefault="006C7C1B" w14:paraId="497D050F" w14:textId="77777777">
      <w:pPr>
        <w:rPr>
          <w:i/>
          <w:iCs/>
        </w:rPr>
      </w:pPr>
    </w:p>
    <w:p w:rsidR="00023CC5" w:rsidP="006C7C1B" w:rsidRDefault="006C7C1B" w14:paraId="38CB0291" w14:textId="77777777">
      <w:pPr>
        <w:pStyle w:val="Lijstalinea"/>
        <w:numPr>
          <w:ilvl w:val="0"/>
          <w:numId w:val="3"/>
        </w:numPr>
        <w:rPr>
          <w:i/>
          <w:iCs/>
        </w:rPr>
      </w:pPr>
      <w:r w:rsidRPr="00023CC5">
        <w:rPr>
          <w:i/>
          <w:iCs/>
        </w:rPr>
        <w:t>Groepswerk: Maak afspraken over</w:t>
      </w:r>
    </w:p>
    <w:p w:rsidR="00967046" w:rsidP="006C7C1B" w:rsidRDefault="006C7C1B" w14:paraId="2DB1C555" w14:textId="77777777">
      <w:pPr>
        <w:pStyle w:val="Lijstalinea"/>
        <w:numPr>
          <w:ilvl w:val="0"/>
          <w:numId w:val="6"/>
        </w:numPr>
        <w:rPr>
          <w:i/>
          <w:iCs/>
        </w:rPr>
      </w:pPr>
      <w:r w:rsidRPr="00023CC5">
        <w:rPr>
          <w:i/>
          <w:iCs/>
        </w:rPr>
        <w:t xml:space="preserve">code </w:t>
      </w:r>
      <w:proofErr w:type="spellStart"/>
      <w:r w:rsidRPr="00023CC5">
        <w:rPr>
          <w:i/>
          <w:iCs/>
        </w:rPr>
        <w:t>conventions</w:t>
      </w:r>
      <w:proofErr w:type="spellEnd"/>
      <w:r w:rsidRPr="00023CC5">
        <w:rPr>
          <w:i/>
          <w:iCs/>
        </w:rPr>
        <w:t xml:space="preserve"> </w:t>
      </w:r>
    </w:p>
    <w:p w:rsidR="00967046" w:rsidP="006C7C1B" w:rsidRDefault="006C7C1B" w14:paraId="0D155303" w14:textId="77777777">
      <w:pPr>
        <w:pStyle w:val="Lijstalinea"/>
        <w:numPr>
          <w:ilvl w:val="0"/>
          <w:numId w:val="6"/>
        </w:numPr>
        <w:rPr>
          <w:i/>
          <w:iCs/>
        </w:rPr>
      </w:pPr>
      <w:r w:rsidRPr="00967046">
        <w:rPr>
          <w:i/>
          <w:iCs/>
        </w:rPr>
        <w:t xml:space="preserve">code </w:t>
      </w:r>
      <w:proofErr w:type="spellStart"/>
      <w:r w:rsidRPr="00967046">
        <w:rPr>
          <w:i/>
          <w:iCs/>
        </w:rPr>
        <w:t>comments</w:t>
      </w:r>
      <w:proofErr w:type="spellEnd"/>
      <w:r w:rsidRPr="00967046">
        <w:rPr>
          <w:i/>
          <w:iCs/>
        </w:rPr>
        <w:t xml:space="preserve"> </w:t>
      </w:r>
    </w:p>
    <w:p w:rsidR="00967046" w:rsidP="006C7C1B" w:rsidRDefault="006C7C1B" w14:paraId="058EEC5E" w14:textId="77777777">
      <w:pPr>
        <w:pStyle w:val="Lijstalinea"/>
        <w:numPr>
          <w:ilvl w:val="0"/>
          <w:numId w:val="6"/>
        </w:numPr>
        <w:rPr>
          <w:i/>
          <w:iCs/>
        </w:rPr>
      </w:pPr>
      <w:proofErr w:type="spellStart"/>
      <w:r w:rsidRPr="00967046">
        <w:rPr>
          <w:i/>
          <w:iCs/>
        </w:rPr>
        <w:t>version</w:t>
      </w:r>
      <w:proofErr w:type="spellEnd"/>
      <w:r w:rsidRPr="00967046">
        <w:rPr>
          <w:i/>
          <w:iCs/>
        </w:rPr>
        <w:t xml:space="preserve"> control. </w:t>
      </w:r>
    </w:p>
    <w:p w:rsidRPr="00967046" w:rsidR="006C7C1B" w:rsidP="006C7C1B" w:rsidRDefault="006C7C1B" w14:paraId="35BE3E8C" w14:textId="13DFA378">
      <w:pPr>
        <w:pStyle w:val="Lijstalinea"/>
        <w:numPr>
          <w:ilvl w:val="0"/>
          <w:numId w:val="6"/>
        </w:numPr>
        <w:rPr>
          <w:i/>
          <w:iCs/>
        </w:rPr>
      </w:pPr>
      <w:r w:rsidRPr="00967046">
        <w:rPr>
          <w:i/>
          <w:iCs/>
        </w:rPr>
        <w:t xml:space="preserve">Enz. </w:t>
      </w:r>
    </w:p>
    <w:p w:rsidRPr="006C7C1B" w:rsidR="006C7C1B" w:rsidP="006C7C1B" w:rsidRDefault="006C7C1B" w14:paraId="5E72518E" w14:textId="77777777">
      <w:pPr>
        <w:rPr>
          <w:i/>
          <w:iCs/>
        </w:rPr>
      </w:pPr>
    </w:p>
    <w:p w:rsidR="006C7C1B" w:rsidP="4B39A4C7" w:rsidRDefault="006C7C1B" w14:paraId="01281237" w14:textId="60ACE883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Groepswerk: Denk bij je ontwerp ook aan ethiek, privacy en security. </w:t>
      </w:r>
    </w:p>
    <w:p w:rsidR="4B39A4C7" w:rsidP="4B39A4C7" w:rsidRDefault="4B39A4C7" w14:paraId="3C2DCE47" w14:textId="0C46096C">
      <w:pPr>
        <w:rPr>
          <w:i/>
          <w:iCs/>
        </w:rPr>
      </w:pPr>
    </w:p>
    <w:p w:rsidR="6A03688E" w:rsidP="4B39A4C7" w:rsidRDefault="6A03688E" w14:paraId="2FC2E970" w14:textId="5E492FFF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Groepswerk: </w:t>
      </w:r>
      <w:r w:rsidRPr="4B39A4C7" w:rsidR="4FBC718B">
        <w:rPr>
          <w:i/>
          <w:iCs/>
        </w:rPr>
        <w:t>applicaties en databases zijn geïntegreerd. Bijvoorbeeld: er zijn niet 4 databases waarin 4 keer dezelfde klanten van een bedrijf voorkomen.</w:t>
      </w:r>
    </w:p>
    <w:p w:rsidRPr="006C7C1B" w:rsidR="006C7C1B" w:rsidP="006C7C1B" w:rsidRDefault="006C7C1B" w14:paraId="079273C2" w14:textId="77777777">
      <w:pPr>
        <w:rPr>
          <w:i/>
          <w:iCs/>
        </w:rPr>
      </w:pPr>
    </w:p>
    <w:p w:rsidRPr="00967046" w:rsidR="00967046" w:rsidP="00967046" w:rsidRDefault="006C7C1B" w14:paraId="02E303C5" w14:textId="05FE962C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Individueel: Bouw datgene wat in de sprint is afgesproken. Denk hierbij aan: </w:t>
      </w:r>
    </w:p>
    <w:p w:rsidR="00967046" w:rsidP="006C7C1B" w:rsidRDefault="006C7C1B" w14:paraId="7083BF30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Code </w:t>
      </w:r>
      <w:proofErr w:type="spellStart"/>
      <w:r w:rsidRPr="4B39A4C7">
        <w:rPr>
          <w:i/>
          <w:iCs/>
        </w:rPr>
        <w:t>structure</w:t>
      </w:r>
      <w:proofErr w:type="spellEnd"/>
      <w:r w:rsidRPr="4B39A4C7">
        <w:rPr>
          <w:i/>
          <w:iCs/>
        </w:rPr>
        <w:t xml:space="preserve"> (werken met classes, </w:t>
      </w:r>
      <w:proofErr w:type="spellStart"/>
      <w:r w:rsidRPr="4B39A4C7">
        <w:rPr>
          <w:i/>
          <w:iCs/>
        </w:rPr>
        <w:t>frameworks</w:t>
      </w:r>
      <w:proofErr w:type="spellEnd"/>
      <w:r w:rsidRPr="4B39A4C7">
        <w:rPr>
          <w:i/>
          <w:iCs/>
        </w:rPr>
        <w:t xml:space="preserve">) </w:t>
      </w:r>
    </w:p>
    <w:p w:rsidR="00967046" w:rsidP="006C7C1B" w:rsidRDefault="006C7C1B" w14:paraId="53646D96" w14:textId="77777777">
      <w:pPr>
        <w:pStyle w:val="Lijstalinea"/>
        <w:numPr>
          <w:ilvl w:val="1"/>
          <w:numId w:val="3"/>
        </w:numPr>
        <w:rPr>
          <w:i/>
          <w:iCs/>
        </w:rPr>
      </w:pPr>
      <w:proofErr w:type="spellStart"/>
      <w:r w:rsidRPr="4B39A4C7">
        <w:rPr>
          <w:i/>
          <w:iCs/>
        </w:rPr>
        <w:t>Validation</w:t>
      </w:r>
      <w:proofErr w:type="spellEnd"/>
      <w:r w:rsidRPr="4B39A4C7">
        <w:rPr>
          <w:i/>
          <w:iCs/>
        </w:rPr>
        <w:t xml:space="preserve"> </w:t>
      </w:r>
    </w:p>
    <w:p w:rsidR="00967046" w:rsidP="006C7C1B" w:rsidRDefault="006C7C1B" w14:paraId="2E2FCEBF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Efficiency (geen 10 </w:t>
      </w:r>
      <w:proofErr w:type="spellStart"/>
      <w:r w:rsidRPr="4B39A4C7">
        <w:rPr>
          <w:i/>
          <w:iCs/>
        </w:rPr>
        <w:t>if</w:t>
      </w:r>
      <w:proofErr w:type="spellEnd"/>
      <w:r w:rsidRPr="4B39A4C7">
        <w:rPr>
          <w:i/>
          <w:iCs/>
        </w:rPr>
        <w:t xml:space="preserve"> statements onder elkaar) </w:t>
      </w:r>
    </w:p>
    <w:p w:rsidR="00967046" w:rsidP="006C7C1B" w:rsidRDefault="006C7C1B" w14:paraId="13D438A8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Error Handling </w:t>
      </w:r>
    </w:p>
    <w:p w:rsidR="00967046" w:rsidP="006C7C1B" w:rsidRDefault="006C7C1B" w14:paraId="5BE9C5ED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Security </w:t>
      </w:r>
    </w:p>
    <w:p w:rsidR="00967046" w:rsidP="006C7C1B" w:rsidRDefault="006C7C1B" w14:paraId="6F6AD241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Code </w:t>
      </w:r>
      <w:proofErr w:type="spellStart"/>
      <w:r w:rsidRPr="4B39A4C7">
        <w:rPr>
          <w:i/>
          <w:iCs/>
        </w:rPr>
        <w:t>conventions</w:t>
      </w:r>
      <w:proofErr w:type="spellEnd"/>
      <w:r w:rsidRPr="4B39A4C7">
        <w:rPr>
          <w:i/>
          <w:iCs/>
        </w:rPr>
        <w:t xml:space="preserve"> (afspraken over naamgeving etc.) (bijv.: PSR-1, PSR-2 enz.) </w:t>
      </w:r>
    </w:p>
    <w:p w:rsidR="00967046" w:rsidP="006C7C1B" w:rsidRDefault="006C7C1B" w14:paraId="47FD46E4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Code </w:t>
      </w:r>
      <w:proofErr w:type="spellStart"/>
      <w:r w:rsidRPr="4B39A4C7">
        <w:rPr>
          <w:i/>
          <w:iCs/>
        </w:rPr>
        <w:t>comments</w:t>
      </w:r>
      <w:proofErr w:type="spellEnd"/>
      <w:r w:rsidRPr="4B39A4C7">
        <w:rPr>
          <w:i/>
          <w:iCs/>
        </w:rPr>
        <w:t xml:space="preserve"> </w:t>
      </w:r>
    </w:p>
    <w:p w:rsidRPr="00967046" w:rsidR="006C7C1B" w:rsidP="006C7C1B" w:rsidRDefault="006C7C1B" w14:paraId="48DFF8F2" w14:textId="1571C0C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Version control (Git, </w:t>
      </w:r>
      <w:proofErr w:type="spellStart"/>
      <w:r w:rsidRPr="4B39A4C7">
        <w:rPr>
          <w:i/>
          <w:iCs/>
        </w:rPr>
        <w:t>Github</w:t>
      </w:r>
      <w:proofErr w:type="spellEnd"/>
      <w:r w:rsidRPr="4B39A4C7">
        <w:rPr>
          <w:i/>
          <w:iCs/>
        </w:rPr>
        <w:t xml:space="preserve">, </w:t>
      </w:r>
      <w:proofErr w:type="spellStart"/>
      <w:r w:rsidRPr="4B39A4C7">
        <w:rPr>
          <w:i/>
          <w:iCs/>
        </w:rPr>
        <w:t>Gitlab</w:t>
      </w:r>
      <w:proofErr w:type="spellEnd"/>
      <w:r w:rsidRPr="4B39A4C7">
        <w:rPr>
          <w:i/>
          <w:iCs/>
        </w:rPr>
        <w:t xml:space="preserve">, </w:t>
      </w:r>
      <w:proofErr w:type="spellStart"/>
      <w:r w:rsidRPr="4B39A4C7">
        <w:rPr>
          <w:i/>
          <w:iCs/>
        </w:rPr>
        <w:t>Bitbucket</w:t>
      </w:r>
      <w:proofErr w:type="spellEnd"/>
      <w:r w:rsidRPr="4B39A4C7">
        <w:rPr>
          <w:i/>
          <w:iCs/>
        </w:rPr>
        <w:t xml:space="preserve">, </w:t>
      </w:r>
      <w:proofErr w:type="spellStart"/>
      <w:r w:rsidRPr="4B39A4C7">
        <w:rPr>
          <w:i/>
          <w:iCs/>
        </w:rPr>
        <w:t>Dev.Azure</w:t>
      </w:r>
      <w:proofErr w:type="spellEnd"/>
      <w:r w:rsidRPr="4B39A4C7">
        <w:rPr>
          <w:i/>
          <w:iCs/>
        </w:rPr>
        <w:t xml:space="preserve">) </w:t>
      </w:r>
    </w:p>
    <w:p w:rsidRPr="006C7C1B" w:rsidR="006C7C1B" w:rsidP="006C7C1B" w:rsidRDefault="006C7C1B" w14:paraId="535E4410" w14:textId="77777777">
      <w:pPr>
        <w:rPr>
          <w:i/>
          <w:iCs/>
        </w:rPr>
      </w:pPr>
    </w:p>
    <w:p w:rsidR="00967046" w:rsidP="006C7C1B" w:rsidRDefault="006C7C1B" w14:paraId="6212C180" w14:textId="77777777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Je hebt testcases die aansluiten op je user </w:t>
      </w:r>
      <w:proofErr w:type="spellStart"/>
      <w:r w:rsidRPr="4B39A4C7">
        <w:rPr>
          <w:i/>
          <w:iCs/>
        </w:rPr>
        <w:t>stories</w:t>
      </w:r>
      <w:proofErr w:type="spellEnd"/>
      <w:r w:rsidRPr="4B39A4C7">
        <w:rPr>
          <w:i/>
          <w:iCs/>
        </w:rPr>
        <w:t xml:space="preserve"> met test </w:t>
      </w:r>
      <w:proofErr w:type="spellStart"/>
      <w:r w:rsidRPr="4B39A4C7">
        <w:rPr>
          <w:i/>
          <w:iCs/>
        </w:rPr>
        <w:t>scenarios</w:t>
      </w:r>
      <w:proofErr w:type="spellEnd"/>
      <w:r w:rsidRPr="4B39A4C7">
        <w:rPr>
          <w:i/>
          <w:iCs/>
        </w:rPr>
        <w:t xml:space="preserve">. </w:t>
      </w:r>
    </w:p>
    <w:p w:rsidR="00967046" w:rsidP="006C7C1B" w:rsidRDefault="006C7C1B" w14:paraId="70770510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Je hebt zowel meerdere “happy </w:t>
      </w:r>
      <w:proofErr w:type="spellStart"/>
      <w:r w:rsidRPr="4B39A4C7">
        <w:rPr>
          <w:i/>
          <w:iCs/>
        </w:rPr>
        <w:t>path</w:t>
      </w:r>
      <w:proofErr w:type="spellEnd"/>
      <w:r w:rsidRPr="4B39A4C7">
        <w:rPr>
          <w:i/>
          <w:iCs/>
        </w:rPr>
        <w:t>” en “</w:t>
      </w:r>
      <w:proofErr w:type="spellStart"/>
      <w:r w:rsidRPr="4B39A4C7">
        <w:rPr>
          <w:i/>
          <w:iCs/>
        </w:rPr>
        <w:t>unhappy</w:t>
      </w:r>
      <w:proofErr w:type="spellEnd"/>
      <w:r w:rsidRPr="4B39A4C7">
        <w:rPr>
          <w:i/>
          <w:iCs/>
        </w:rPr>
        <w:t xml:space="preserve"> </w:t>
      </w:r>
      <w:proofErr w:type="spellStart"/>
      <w:r w:rsidRPr="4B39A4C7">
        <w:rPr>
          <w:i/>
          <w:iCs/>
        </w:rPr>
        <w:t>path</w:t>
      </w:r>
      <w:proofErr w:type="spellEnd"/>
      <w:r w:rsidRPr="4B39A4C7">
        <w:rPr>
          <w:i/>
          <w:iCs/>
        </w:rPr>
        <w:t xml:space="preserve">” </w:t>
      </w:r>
      <w:proofErr w:type="spellStart"/>
      <w:r w:rsidRPr="4B39A4C7">
        <w:rPr>
          <w:i/>
          <w:iCs/>
        </w:rPr>
        <w:t>scenarios</w:t>
      </w:r>
      <w:proofErr w:type="spellEnd"/>
      <w:r w:rsidRPr="4B39A4C7">
        <w:rPr>
          <w:i/>
          <w:iCs/>
        </w:rPr>
        <w:t xml:space="preserve">. </w:t>
      </w:r>
    </w:p>
    <w:p w:rsidR="00967046" w:rsidP="006C7C1B" w:rsidRDefault="006C7C1B" w14:paraId="5F759157" w14:textId="77777777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 xml:space="preserve">Je hebt een (kort) testrapport met daarin conclusies en aanbevelingen (eventueel voor een volgende sprint). </w:t>
      </w:r>
    </w:p>
    <w:p w:rsidRPr="00967046" w:rsidR="006C7C1B" w:rsidP="006C7C1B" w:rsidRDefault="00967046" w14:paraId="10BF79C2" w14:textId="3DDD45AF">
      <w:pPr>
        <w:pStyle w:val="Lijstalinea"/>
        <w:numPr>
          <w:ilvl w:val="1"/>
          <w:numId w:val="3"/>
        </w:numPr>
        <w:rPr>
          <w:i/>
          <w:iCs/>
        </w:rPr>
      </w:pPr>
      <w:r w:rsidRPr="4B39A4C7">
        <w:rPr>
          <w:i/>
          <w:iCs/>
        </w:rPr>
        <w:t>J</w:t>
      </w:r>
      <w:r w:rsidRPr="4B39A4C7" w:rsidR="006C7C1B">
        <w:rPr>
          <w:i/>
          <w:iCs/>
        </w:rPr>
        <w:t xml:space="preserve">e hebt meerdere testen per user story opgenomen in je code. Dit kunnen zowel unit testen als feature testen zijn. Daarnaast kun je nog meerdere test typen gebruiken. </w:t>
      </w:r>
    </w:p>
    <w:p w:rsidRPr="006C7C1B" w:rsidR="006C7C1B" w:rsidP="006C7C1B" w:rsidRDefault="006C7C1B" w14:paraId="1CAEB58F" w14:textId="77777777">
      <w:pPr>
        <w:rPr>
          <w:i/>
          <w:iCs/>
        </w:rPr>
      </w:pPr>
    </w:p>
    <w:p w:rsidRPr="006C7C1B" w:rsidR="006C7C1B" w:rsidP="006C7C1B" w:rsidRDefault="006C7C1B" w14:paraId="1749B254" w14:textId="2A8E78E0">
      <w:pPr>
        <w:rPr>
          <w:i/>
          <w:iCs/>
        </w:rPr>
      </w:pPr>
      <w:r w:rsidRPr="006C7C1B">
        <w:rPr>
          <w:i/>
          <w:iCs/>
        </w:rPr>
        <w:t xml:space="preserve">Algemene opmerkingen: </w:t>
      </w:r>
    </w:p>
    <w:p w:rsidR="00967046" w:rsidP="10CC8A58" w:rsidRDefault="006C7C1B" w14:paraId="32442984" w14:textId="0E29BDB9">
      <w:pPr>
        <w:pStyle w:val="Lijstalinea"/>
        <w:numPr>
          <w:ilvl w:val="0"/>
          <w:numId w:val="3"/>
        </w:numPr>
        <w:rPr>
          <w:i w:val="1"/>
          <w:iCs w:val="1"/>
        </w:rPr>
      </w:pPr>
      <w:r w:rsidRPr="10CC8A58" w:rsidR="006C7C1B">
        <w:rPr>
          <w:i w:val="1"/>
          <w:iCs w:val="1"/>
        </w:rPr>
        <w:t>J</w:t>
      </w:r>
      <w:r w:rsidRPr="10CC8A58" w:rsidR="6143673E">
        <w:rPr>
          <w:i w:val="1"/>
          <w:iCs w:val="1"/>
        </w:rPr>
        <w:t xml:space="preserve">e werkt volgens de Git procedure die op </w:t>
      </w:r>
      <w:proofErr w:type="spellStart"/>
      <w:r w:rsidRPr="10CC8A58" w:rsidR="6143673E">
        <w:rPr>
          <w:i w:val="1"/>
          <w:iCs w:val="1"/>
        </w:rPr>
        <w:t>Its</w:t>
      </w:r>
      <w:proofErr w:type="spellEnd"/>
      <w:r w:rsidRPr="10CC8A58" w:rsidR="6143673E">
        <w:rPr>
          <w:i w:val="1"/>
          <w:iCs w:val="1"/>
        </w:rPr>
        <w:t xml:space="preserve"> Learning staat.</w:t>
      </w:r>
    </w:p>
    <w:p w:rsidR="00967046" w:rsidP="006C7C1B" w:rsidRDefault="006C7C1B" w14:paraId="021548DD" w14:textId="77777777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>Je bent in staat om tekst en uitleg te geven over je eigen gemaakte code.</w:t>
      </w:r>
    </w:p>
    <w:p w:rsidR="00967046" w:rsidP="006C7C1B" w:rsidRDefault="006C7C1B" w14:paraId="3A6F63E2" w14:textId="77777777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Je levert je sprint resultaat op in een korte (eventueel online) presentatie met demo.  </w:t>
      </w:r>
    </w:p>
    <w:p w:rsidR="00967046" w:rsidP="006C7C1B" w:rsidRDefault="006C7C1B" w14:paraId="5F4FA9E9" w14:textId="5B1FEBDA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t xml:space="preserve">De </w:t>
      </w:r>
      <w:r w:rsidRPr="4B39A4C7" w:rsidR="00967046">
        <w:rPr>
          <w:i/>
          <w:iCs/>
        </w:rPr>
        <w:t>(eind)</w:t>
      </w:r>
      <w:r w:rsidRPr="4B39A4C7">
        <w:rPr>
          <w:i/>
          <w:iCs/>
        </w:rPr>
        <w:t xml:space="preserve">oplevering is gezamenlijk en ieder presenteert zijn/haar eigen werk. </w:t>
      </w:r>
    </w:p>
    <w:p w:rsidR="00967046" w:rsidP="006C7C1B" w:rsidRDefault="006C7C1B" w14:paraId="614EF650" w14:textId="77777777">
      <w:pPr>
        <w:pStyle w:val="Lijstalinea"/>
        <w:numPr>
          <w:ilvl w:val="0"/>
          <w:numId w:val="3"/>
        </w:numPr>
        <w:rPr>
          <w:i/>
          <w:iCs/>
        </w:rPr>
      </w:pPr>
      <w:r w:rsidRPr="4B39A4C7">
        <w:rPr>
          <w:i/>
          <w:iCs/>
        </w:rPr>
        <w:lastRenderedPageBreak/>
        <w:t xml:space="preserve">Je geeft verbetervoorstellen aan zowel voor product als voor jouw (jullie) werkwijze </w:t>
      </w:r>
    </w:p>
    <w:p w:rsidRPr="00967046" w:rsidR="006C7C1B" w:rsidP="52E938AB" w:rsidRDefault="006C7C1B" w14:paraId="799A2B9E" w14:textId="1D179666">
      <w:pPr>
        <w:pStyle w:val="Lijstalinea"/>
        <w:numPr>
          <w:ilvl w:val="0"/>
          <w:numId w:val="3"/>
        </w:numPr>
        <w:rPr>
          <w:i w:val="1"/>
          <w:iCs w:val="1"/>
        </w:rPr>
      </w:pPr>
      <w:r w:rsidRPr="52E938AB" w:rsidR="006C7C1B">
        <w:rPr>
          <w:i w:val="1"/>
          <w:iCs w:val="1"/>
        </w:rPr>
        <w:t>Je bent in staat om te reflecteren op je sprint</w:t>
      </w:r>
      <w:r w:rsidRPr="52E938AB" w:rsidR="1803FBF5">
        <w:rPr>
          <w:i w:val="1"/>
          <w:iCs w:val="1"/>
        </w:rPr>
        <w:t>.</w:t>
      </w:r>
    </w:p>
    <w:p w:rsidRPr="00B33193" w:rsidR="00100546" w:rsidP="52E938AB" w:rsidRDefault="00100546" w14:paraId="371C9218" w14:textId="65D57B5B">
      <w:pPr>
        <w:pStyle w:val="Lijstalinea"/>
        <w:numPr>
          <w:ilvl w:val="0"/>
          <w:numId w:val="3"/>
        </w:numPr>
        <w:rPr>
          <w:i w:val="1"/>
          <w:iCs w:val="1"/>
        </w:rPr>
      </w:pPr>
      <w:r w:rsidRPr="52E938AB" w:rsidR="1803FBF5">
        <w:rPr>
          <w:i w:val="1"/>
          <w:iCs w:val="1"/>
        </w:rPr>
        <w:t xml:space="preserve">Je hebt een evaluatie ingeleverd in itslearning (opdracht evaluatie). Hierin staat: </w:t>
      </w:r>
    </w:p>
    <w:p w:rsidRPr="00B33193" w:rsidR="00100546" w:rsidP="52E938AB" w:rsidRDefault="00100546" w14:paraId="23E49E17" w14:textId="3E35E40F">
      <w:pPr>
        <w:pStyle w:val="Lijstalinea"/>
        <w:numPr>
          <w:ilvl w:val="1"/>
          <w:numId w:val="3"/>
        </w:numPr>
        <w:rPr/>
      </w:pPr>
      <w:r w:rsidR="1803FBF5">
        <w:rPr/>
        <w:t xml:space="preserve">Waar liep je tegen aan. </w:t>
      </w:r>
    </w:p>
    <w:p w:rsidRPr="00B33193" w:rsidR="00100546" w:rsidP="52E938AB" w:rsidRDefault="00100546" w14:paraId="6AC4DCBC" w14:textId="14F69E36">
      <w:pPr>
        <w:pStyle w:val="Lijstalinea"/>
        <w:numPr>
          <w:ilvl w:val="1"/>
          <w:numId w:val="3"/>
        </w:numPr>
        <w:rPr/>
      </w:pPr>
      <w:r w:rsidR="1803FBF5">
        <w:rPr/>
        <w:t xml:space="preserve">Wat ging goed. </w:t>
      </w:r>
    </w:p>
    <w:p w:rsidRPr="00B33193" w:rsidR="00100546" w:rsidP="52E938AB" w:rsidRDefault="00100546" w14:paraId="0F503D84" w14:textId="15640AFC">
      <w:pPr>
        <w:pStyle w:val="Lijstalinea"/>
        <w:numPr>
          <w:ilvl w:val="1"/>
          <w:numId w:val="3"/>
        </w:numPr>
        <w:rPr/>
      </w:pPr>
      <w:r w:rsidR="1803FBF5">
        <w:rPr/>
        <w:t>Wat zou je anders willen zien met betrekking tot het project.</w:t>
      </w:r>
    </w:p>
    <w:p w:rsidRPr="00B33193" w:rsidR="00100546" w:rsidP="52E938AB" w:rsidRDefault="00100546" w14:paraId="2A0B1041" w14:textId="0F31AF10">
      <w:pPr>
        <w:pStyle w:val="Standaard"/>
        <w:rPr>
          <w:i w:val="1"/>
          <w:iCs w:val="1"/>
        </w:rPr>
      </w:pPr>
    </w:p>
    <w:p w:rsidR="00EE4FCA" w:rsidP="00EE4FCA" w:rsidRDefault="00EE4FCA" w14:paraId="2A0B1042" w14:textId="77777777">
      <w:pPr>
        <w:pStyle w:val="Kop2"/>
      </w:pPr>
      <w:bookmarkStart w:name="_Toc124072815" w:id="4"/>
      <w:r w:rsidRPr="00EE4FCA">
        <w:t>Herstel</w:t>
      </w:r>
      <w:bookmarkEnd w:id="4"/>
    </w:p>
    <w:p w:rsidR="004E6415" w:rsidP="00967046" w:rsidRDefault="00967046" w14:paraId="2A0B1046" w14:textId="6B64C5B2">
      <w:pPr>
        <w:rPr>
          <w:i/>
          <w:iCs/>
        </w:rPr>
      </w:pPr>
      <w:r>
        <w:rPr>
          <w:i/>
          <w:iCs/>
        </w:rPr>
        <w:t>Tijdens je project krijg je feedback van je project docenten waarmee je activiteiten en geleverd werk kunt bijstellen.</w:t>
      </w:r>
    </w:p>
    <w:p w:rsidRPr="00967046" w:rsidR="00967046" w:rsidP="00967046" w:rsidRDefault="00967046" w14:paraId="52FE4016" w14:textId="77777777">
      <w:pPr>
        <w:rPr>
          <w:i/>
          <w:iCs/>
        </w:rPr>
      </w:pPr>
    </w:p>
    <w:p w:rsidR="000F3A34" w:rsidP="000F3A34" w:rsidRDefault="000F3A34" w14:paraId="2A0B1047" w14:textId="77777777">
      <w:pPr>
        <w:pStyle w:val="Kop1"/>
      </w:pPr>
      <w:bookmarkStart w:name="_Toc124072816" w:id="5"/>
      <w:r>
        <w:t>Planning</w:t>
      </w:r>
      <w:bookmarkEnd w:id="5"/>
    </w:p>
    <w:tbl>
      <w:tblPr>
        <w:tblStyle w:val="Summa-Tabelhorizontaal"/>
        <w:tblW w:w="0" w:type="auto"/>
        <w:tblLook w:val="04A0" w:firstRow="1" w:lastRow="0" w:firstColumn="1" w:lastColumn="0" w:noHBand="0" w:noVBand="1"/>
      </w:tblPr>
      <w:tblGrid>
        <w:gridCol w:w="1500"/>
        <w:gridCol w:w="2890"/>
        <w:gridCol w:w="4672"/>
      </w:tblGrid>
      <w:tr w:rsidR="004E1D33" w:rsidTr="52E938AB" w14:paraId="2A0B104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bottom"/>
          </w:tcPr>
          <w:p w:rsidR="004E1D33" w:rsidP="004E1D33" w:rsidRDefault="004E1D33" w14:paraId="2A0B1048" w14:textId="77777777">
            <w:r>
              <w:t>Moduleweek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  <w:vAlign w:val="bottom"/>
          </w:tcPr>
          <w:p w:rsidR="004E1D33" w:rsidP="004E1D33" w:rsidRDefault="004E1D33" w14:paraId="2A0B1049" w14:textId="77777777">
            <w:r>
              <w:t>Te behandelen onderwerpen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  <w:vAlign w:val="bottom"/>
          </w:tcPr>
          <w:p w:rsidR="004E1D33" w:rsidP="004E1D33" w:rsidRDefault="004E1D33" w14:paraId="2A0B104A" w14:textId="77777777">
            <w:r>
              <w:t>Bijbehorende lesmateriaal en opdrachten</w:t>
            </w:r>
          </w:p>
        </w:tc>
      </w:tr>
      <w:tr w:rsidRPr="009D78E7" w:rsidR="004E1D33" w:rsidTr="52E938AB" w14:paraId="2A0B1054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4E1D33" w:rsidP="004E1D33" w:rsidRDefault="00100546" w14:paraId="2A0B104C" w14:textId="77777777">
            <w: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4E1D33" w:rsidP="004E1D33" w:rsidRDefault="00100546" w14:paraId="2A0B104D" w14:textId="77777777">
            <w:r>
              <w:t>Opzet project</w:t>
            </w:r>
          </w:p>
          <w:p w:rsidR="00100546" w:rsidP="004E1D33" w:rsidRDefault="00100546" w14:paraId="2A0B104E" w14:textId="0EDD3D54">
            <w:r>
              <w:t>Indeling teams (</w:t>
            </w:r>
            <w:r w:rsidR="00967046">
              <w:t>4</w:t>
            </w:r>
            <w:r>
              <w:t xml:space="preserve"> personen)</w:t>
            </w:r>
            <w:r w:rsidR="009D78E7">
              <w:t xml:space="preserve"> onder begeleiding van docent.</w:t>
            </w:r>
          </w:p>
          <w:p w:rsidR="00F83626" w:rsidP="004E1D33" w:rsidRDefault="00F83626" w14:paraId="2A0B104F" w14:textId="77777777">
            <w:r>
              <w:t>Materiaal wordt aangeleverd door docenten.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="004E1D33" w:rsidP="009D78E7" w:rsidRDefault="00967046" w14:paraId="2A0B1050" w14:textId="4AA2259B">
            <w:pPr>
              <w:pStyle w:val="Lijstalinea"/>
              <w:numPr>
                <w:ilvl w:val="0"/>
                <w:numId w:val="2"/>
              </w:numPr>
              <w:rPr/>
            </w:pPr>
            <w:r w:rsidR="00967046">
              <w:rPr/>
              <w:t>Opdrachten</w:t>
            </w:r>
          </w:p>
          <w:p w:rsidR="00F83626" w:rsidP="00F83626" w:rsidRDefault="009D78E7" w14:paraId="2A0B1051" w14:textId="066E3106">
            <w:pPr>
              <w:pStyle w:val="Lijstalinea"/>
              <w:numPr>
                <w:ilvl w:val="0"/>
                <w:numId w:val="2"/>
              </w:numPr>
              <w:rPr/>
            </w:pPr>
            <w:r w:rsidR="009D78E7">
              <w:rPr/>
              <w:t xml:space="preserve">Git </w:t>
            </w:r>
            <w:proofErr w:type="spellStart"/>
            <w:r w:rsidR="009D78E7">
              <w:rPr/>
              <w:t>repo</w:t>
            </w:r>
            <w:proofErr w:type="spellEnd"/>
            <w:r w:rsidR="009D78E7">
              <w:rPr/>
              <w:t xml:space="preserve"> met start project </w:t>
            </w:r>
            <w:proofErr w:type="spellStart"/>
            <w:r w:rsidR="009D78E7">
              <w:rPr/>
              <w:t>laravel</w:t>
            </w:r>
            <w:r w:rsidR="00967046">
              <w:rPr/>
              <w:t>-api</w:t>
            </w:r>
            <w:proofErr w:type="spellEnd"/>
            <w:r w:rsidR="009D78E7">
              <w:rPr/>
              <w:t xml:space="preserve">. </w:t>
            </w:r>
            <w:r w:rsidR="00967046">
              <w:rPr/>
              <w:t xml:space="preserve">Deze </w:t>
            </w:r>
            <w:proofErr w:type="spellStart"/>
            <w:r w:rsidR="00967046">
              <w:rPr/>
              <w:t>api</w:t>
            </w:r>
            <w:proofErr w:type="spellEnd"/>
            <w:r w:rsidR="00967046">
              <w:rPr/>
              <w:t xml:space="preserve"> moet je gebruiken tijdens het project</w:t>
            </w:r>
          </w:p>
          <w:p w:rsidR="00E1335E" w:rsidP="00E1335E" w:rsidRDefault="00E1335E" w14:paraId="2A0B1052" w14:textId="77777777">
            <w:pPr>
              <w:pStyle w:val="Lijstalinea"/>
            </w:pPr>
          </w:p>
          <w:p w:rsidRPr="00FE5B37" w:rsidR="00E1335E" w:rsidP="00E1335E" w:rsidRDefault="003C40DA" w14:paraId="2A0B1053" w14:textId="172A8554">
            <w:pPr>
              <w:pStyle w:val="Lijstalinea"/>
              <w:rPr>
                <w:sz w:val="18"/>
                <w:szCs w:val="18"/>
              </w:rPr>
            </w:pPr>
            <w:hyperlink w:history="1" r:id="rId13">
              <w:r w:rsidRPr="00007701" w:rsidR="00967046">
                <w:rPr>
                  <w:rStyle w:val="Hyperlink"/>
                  <w:sz w:val="18"/>
                  <w:szCs w:val="18"/>
                </w:rPr>
                <w:t>https://github.com/summacollege/kuin.git</w:t>
              </w:r>
            </w:hyperlink>
            <w:r w:rsidR="00967046">
              <w:rPr>
                <w:sz w:val="18"/>
                <w:szCs w:val="18"/>
              </w:rPr>
              <w:t xml:space="preserve">  </w:t>
            </w:r>
          </w:p>
        </w:tc>
      </w:tr>
      <w:tr w:rsidRPr="009D78E7" w:rsidR="009D78E7" w:rsidTr="52E938AB" w14:paraId="2A0B1058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Pr="009D78E7" w:rsidR="009D78E7" w:rsidP="004E1D33" w:rsidRDefault="009D78E7" w14:paraId="2A0B1055" w14:textId="77777777">
            <w: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Pr="009D78E7" w:rsidR="009D78E7" w:rsidP="004E1D33" w:rsidRDefault="009D78E7" w14:paraId="2A0B1056" w14:textId="4127B4DB">
            <w:r>
              <w:t>Werken aan project</w:t>
            </w:r>
            <w:r w:rsidR="00FD4856">
              <w:t xml:space="preserve">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D78E7" w:rsidP="004E1D33" w:rsidRDefault="00FD4856" w14:paraId="2A0B1057" w14:textId="5D22B138">
            <w:r>
              <w:t>Oplevering sprint</w:t>
            </w:r>
          </w:p>
        </w:tc>
      </w:tr>
      <w:tr w:rsidRPr="009D78E7" w:rsidR="009D78E7" w:rsidTr="52E938AB" w14:paraId="2A0B105C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D78E7" w:rsidP="004E1D33" w:rsidRDefault="009D78E7" w14:paraId="2A0B1059" w14:textId="77777777">
            <w: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D78E7" w:rsidP="004E1D33" w:rsidRDefault="009D78E7" w14:paraId="2A0B105A" w14:textId="014ABCA2">
            <w:r>
              <w:t>Werken aan project</w:t>
            </w:r>
            <w:r w:rsidR="00FD4856">
              <w:t xml:space="preserve">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D78E7" w:rsidP="004E1D33" w:rsidRDefault="00FD4856" w14:paraId="2A0B105B" w14:textId="0351D694">
            <w:r>
              <w:t>Oplevering sprint</w:t>
            </w:r>
          </w:p>
        </w:tc>
      </w:tr>
      <w:tr w:rsidRPr="009D78E7" w:rsidR="009D78E7" w:rsidTr="52E938AB" w14:paraId="2A0B1060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D78E7" w:rsidP="004E1D33" w:rsidRDefault="009D78E7" w14:paraId="2A0B105D" w14:textId="77777777">
            <w: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D78E7" w:rsidP="004E1D33" w:rsidRDefault="009D78E7" w14:paraId="2A0B105E" w14:textId="696892D3">
            <w:r>
              <w:t>Werken aan project</w:t>
            </w:r>
            <w:r w:rsidR="00FD4856">
              <w:t xml:space="preserve">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D78E7" w:rsidP="004E1D33" w:rsidRDefault="00FD4856" w14:paraId="2A0B105F" w14:textId="75A1A78E">
            <w:r>
              <w:t>Oplevering sprint</w:t>
            </w:r>
          </w:p>
        </w:tc>
      </w:tr>
      <w:tr w:rsidRPr="009D78E7" w:rsidR="009D78E7" w:rsidTr="52E938AB" w14:paraId="2A0B1064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D78E7" w:rsidP="004E1D33" w:rsidRDefault="00FD4856" w14:paraId="2A0B1061" w14:textId="0D4731DA">
            <w:r>
              <w:t>…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D78E7" w:rsidP="004E1D33" w:rsidRDefault="009D78E7" w14:paraId="2A0B1062" w14:textId="1DF1B8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D78E7" w:rsidP="004E1D33" w:rsidRDefault="009D78E7" w14:paraId="2A0B1063" w14:textId="77777777"/>
        </w:tc>
      </w:tr>
      <w:tr w:rsidRPr="009D78E7" w:rsidR="00967046" w:rsidTr="52E938AB" w14:paraId="54644643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67046" w:rsidP="004E1D33" w:rsidRDefault="00FD4856" w14:paraId="42CFFC47" w14:textId="5640B0D9">
            <w: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67046" w:rsidP="004E1D33" w:rsidRDefault="00FD4856" w14:paraId="400DF5A0" w14:textId="7BD49CB2">
            <w:r>
              <w:t>Werken aan project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67046" w:rsidP="004E1D33" w:rsidRDefault="00FD4856" w14:paraId="7294E00D" w14:textId="55A5F0D7">
            <w:r>
              <w:t>Oplevering sprint</w:t>
            </w:r>
          </w:p>
        </w:tc>
      </w:tr>
      <w:tr w:rsidRPr="009D78E7" w:rsidR="00967046" w:rsidTr="52E938AB" w14:paraId="11CBB257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67046" w:rsidP="004E1D33" w:rsidRDefault="004467CE" w14:paraId="1623D03C" w14:textId="3B614297">
            <w: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67046" w:rsidP="004E1D33" w:rsidRDefault="00FD4856" w14:paraId="76F849F6" w14:textId="024605F6">
            <w:r>
              <w:t>Tussenoplevering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67046" w:rsidP="004E1D33" w:rsidRDefault="00967046" w14:paraId="2E3A689A" w14:textId="77777777"/>
        </w:tc>
      </w:tr>
      <w:tr w:rsidRPr="009D78E7" w:rsidR="00967046" w:rsidTr="52E938AB" w14:paraId="3A4D15BA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67046" w:rsidP="004E1D33" w:rsidRDefault="004467CE" w14:paraId="6280E3F8" w14:textId="64213AA6">
            <w: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67046" w:rsidP="004E1D33" w:rsidRDefault="00FD4856" w14:paraId="05B69636" w14:textId="1E5FA95C">
            <w:r>
              <w:t>Werken aan project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67046" w:rsidP="004E1D33" w:rsidRDefault="00FD4856" w14:paraId="48AD456C" w14:textId="4E1C8F44">
            <w:r>
              <w:t>Oplevering sprint</w:t>
            </w:r>
          </w:p>
        </w:tc>
      </w:tr>
      <w:tr w:rsidRPr="009D78E7" w:rsidR="00967046" w:rsidTr="52E938AB" w14:paraId="0042006E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67046" w:rsidP="004E1D33" w:rsidRDefault="00FD4856" w14:paraId="523371CF" w14:textId="0F91F23A">
            <w:r>
              <w:t>…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67046" w:rsidP="004E1D33" w:rsidRDefault="00967046" w14:paraId="1AA1E406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67046" w:rsidP="004E1D33" w:rsidRDefault="00967046" w14:paraId="4FB57B24" w14:textId="77777777"/>
        </w:tc>
      </w:tr>
      <w:tr w:rsidRPr="009D78E7" w:rsidR="00967046" w:rsidTr="52E938AB" w14:paraId="3508757C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967046" w:rsidP="004E1D33" w:rsidRDefault="004467CE" w14:paraId="7F18CBDC" w14:textId="7A31AD94">
            <w: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967046" w:rsidP="004E1D33" w:rsidRDefault="00FD4856" w14:paraId="7551C475" w14:textId="77BC0943">
            <w:r>
              <w:t>Werken aan project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967046" w:rsidP="004E1D33" w:rsidRDefault="00FD4856" w14:paraId="5CEAC15A" w14:textId="38B10D21">
            <w:r>
              <w:t>Oplevering sprint</w:t>
            </w:r>
          </w:p>
        </w:tc>
      </w:tr>
      <w:tr w:rsidRPr="009D78E7" w:rsidR="004467CE" w:rsidTr="52E938AB" w14:paraId="12A6E88A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4467CE" w:rsidP="004467CE" w:rsidRDefault="004467CE" w14:paraId="0CACA025" w14:textId="0A541A5C">
            <w: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4467CE" w:rsidP="004467CE" w:rsidRDefault="004467CE" w14:paraId="5588527A" w14:textId="77E78BF7">
            <w:r>
              <w:t>Werken aan project (op verzoek uitleg/workshop)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4467CE" w:rsidP="004467CE" w:rsidRDefault="004467CE" w14:paraId="69D10482" w14:textId="2C9D5CC3">
            <w:r>
              <w:t>Oplevering</w:t>
            </w:r>
            <w:bookmarkStart w:name="_GoBack" w:id="6"/>
            <w:bookmarkEnd w:id="6"/>
            <w:r>
              <w:t xml:space="preserve"> sprint</w:t>
            </w:r>
          </w:p>
        </w:tc>
      </w:tr>
      <w:tr w:rsidRPr="009D78E7" w:rsidR="004467CE" w:rsidTr="52E938AB" w14:paraId="2DDC94C6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4467CE" w:rsidP="004467CE" w:rsidRDefault="004467CE" w14:paraId="006816E1" w14:textId="13519376">
            <w: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4467CE" w:rsidP="004467CE" w:rsidRDefault="004467CE" w14:paraId="344268FE" w14:textId="0E608A3F">
            <w:r>
              <w:t>Eindoplevering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4467CE" w:rsidP="004467CE" w:rsidRDefault="004467CE" w14:paraId="72C2950A" w14:textId="77777777"/>
        </w:tc>
      </w:tr>
      <w:tr w:rsidRPr="009D78E7" w:rsidR="004467CE" w:rsidTr="52E938AB" w14:paraId="3122C4F7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004467CE" w:rsidP="004467CE" w:rsidRDefault="004467CE" w14:paraId="3ECB33DF" w14:textId="7E59ACF4">
            <w: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0" w:type="dxa"/>
            <w:tcMar/>
          </w:tcPr>
          <w:p w:rsidR="004467CE" w:rsidP="004467CE" w:rsidRDefault="004467CE" w14:paraId="1491B5FA" w14:textId="32B63398">
            <w:r>
              <w:t>Herstelweek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2" w:type="dxa"/>
            <w:tcMar/>
          </w:tcPr>
          <w:p w:rsidRPr="009D78E7" w:rsidR="004467CE" w:rsidP="004467CE" w:rsidRDefault="004467CE" w14:paraId="34FEE1A2" w14:textId="77777777"/>
        </w:tc>
      </w:tr>
    </w:tbl>
    <w:p w:rsidR="17F2C500" w:rsidRDefault="17F2C500" w14:paraId="6B509E37" w14:textId="71914F74"/>
    <w:p w:rsidRPr="009D78E7" w:rsidR="004E1D33" w:rsidP="004E1D33" w:rsidRDefault="004E1D33" w14:paraId="2A0B1065" w14:textId="77777777"/>
    <w:p w:rsidRPr="00EE4FCA" w:rsidR="00F83626" w:rsidP="00F83626" w:rsidRDefault="00F83626" w14:paraId="2A0B1066" w14:textId="77777777">
      <w:pPr>
        <w:pStyle w:val="Kop1"/>
      </w:pPr>
    </w:p>
    <w:p w:rsidRPr="00EE4FCA" w:rsidR="00EE4FCA" w:rsidP="00DB4E47" w:rsidRDefault="00EE4FCA" w14:paraId="2A0B1067" w14:textId="77777777"/>
    <w:sectPr w:rsidRPr="00EE4FCA" w:rsidR="00EE4FCA" w:rsidSect="00DF221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orient="portrait"/>
      <w:pgMar w:top="212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792C" w:rsidP="00DC5FA9" w:rsidRDefault="0069792C" w14:paraId="2A0B106C" w14:textId="77777777">
      <w:pPr>
        <w:spacing w:after="0" w:line="240" w:lineRule="auto"/>
      </w:pPr>
      <w:r>
        <w:separator/>
      </w:r>
    </w:p>
  </w:endnote>
  <w:endnote w:type="continuationSeparator" w:id="0">
    <w:p w:rsidR="0069792C" w:rsidP="00DC5FA9" w:rsidRDefault="0069792C" w14:paraId="2A0B106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C5FA9" w:rsidR="00DC5FA9" w:rsidP="00DC5FA9" w:rsidRDefault="00DC5FA9" w14:paraId="2A0B106E" w14:textId="77777777">
    <w:pPr>
      <w:pStyle w:val="Voettekst"/>
      <w:tabs>
        <w:tab w:val="left" w:pos="1134"/>
      </w:tabs>
      <w:rPr>
        <w:sz w:val="16"/>
        <w:szCs w:val="16"/>
      </w:rPr>
    </w:pPr>
    <w:r w:rsidRPr="00DC5FA9">
      <w:rPr>
        <w:sz w:val="16"/>
        <w:szCs w:val="16"/>
      </w:rPr>
      <w:t>Cohort:</w:t>
    </w:r>
    <w:r w:rsidRPr="00DC5FA9">
      <w:rPr>
        <w:sz w:val="16"/>
        <w:szCs w:val="16"/>
      </w:rPr>
      <w:tab/>
    </w:r>
    <w:r w:rsidRPr="00DC5FA9">
      <w:rPr>
        <w:sz w:val="16"/>
        <w:szCs w:val="16"/>
      </w:rPr>
      <w:t>2020-2021</w:t>
    </w:r>
  </w:p>
  <w:p w:rsidRPr="00DC5FA9" w:rsidR="00DC5FA9" w:rsidP="00DC5FA9" w:rsidRDefault="00DC5FA9" w14:paraId="2A0B106F" w14:textId="77777777">
    <w:pPr>
      <w:pStyle w:val="Voettekst"/>
      <w:tabs>
        <w:tab w:val="left" w:pos="1134"/>
      </w:tabs>
      <w:rPr>
        <w:sz w:val="16"/>
        <w:szCs w:val="16"/>
      </w:rPr>
    </w:pPr>
    <w:r w:rsidRPr="00DC5FA9">
      <w:rPr>
        <w:sz w:val="16"/>
        <w:szCs w:val="16"/>
      </w:rPr>
      <w:t>Versie:</w:t>
    </w:r>
    <w:r w:rsidRPr="00DC5FA9">
      <w:rPr>
        <w:sz w:val="16"/>
        <w:szCs w:val="16"/>
      </w:rPr>
      <w:tab/>
    </w:r>
    <w:r w:rsidRPr="00DC5FA9">
      <w:rPr>
        <w:sz w:val="16"/>
        <w:szCs w:val="16"/>
      </w:rPr>
      <w:t>3.1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1E23" w:rsidRDefault="00E91E23" w14:paraId="2A0B1072" w14:textId="77777777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09753B" w:rsidR="0009753B" w:rsidP="0009753B" w:rsidRDefault="003C40DA" w14:paraId="2A0B1073" w14:textId="7C926E09">
    <w:pPr>
      <w:pStyle w:val="Voettekst"/>
    </w:pPr>
    <w:sdt>
      <w:sdtPr>
        <w:rPr>
          <w:sz w:val="16"/>
          <w:szCs w:val="16"/>
        </w:rPr>
        <w:alias w:val="Titel"/>
        <w:tag w:val=""/>
        <w:id w:val="-1890333797"/>
        <w:placeholder>
          <w:docPart w:val="4D8707C2019549F1BA1FB81EDAC30A9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16E21">
          <w:rPr>
            <w:sz w:val="16"/>
            <w:szCs w:val="16"/>
          </w:rPr>
          <w:t>Project 6</w:t>
        </w:r>
      </w:sdtContent>
    </w:sdt>
    <w:r w:rsidR="004E6415">
      <w:rPr>
        <w:sz w:val="16"/>
        <w:szCs w:val="16"/>
      </w:rPr>
      <w:tab/>
    </w:r>
    <w:r w:rsidR="004E6415">
      <w:rPr>
        <w:sz w:val="16"/>
        <w:szCs w:val="16"/>
      </w:rPr>
      <w:tab/>
    </w:r>
    <w:r w:rsidRPr="000F3A34" w:rsidR="004E6415">
      <w:rPr>
        <w:sz w:val="16"/>
        <w:szCs w:val="16"/>
      </w:rPr>
      <w:t xml:space="preserve">Pagina </w:t>
    </w:r>
    <w:r w:rsidRPr="000F3A34" w:rsidR="004E6415">
      <w:rPr>
        <w:sz w:val="16"/>
        <w:szCs w:val="16"/>
      </w:rPr>
      <w:fldChar w:fldCharType="begin"/>
    </w:r>
    <w:r w:rsidRPr="000F3A34" w:rsidR="004E6415">
      <w:rPr>
        <w:sz w:val="16"/>
        <w:szCs w:val="16"/>
      </w:rPr>
      <w:instrText>PAGE</w:instrText>
    </w:r>
    <w:r w:rsidRPr="000F3A34" w:rsidR="004E6415">
      <w:rPr>
        <w:sz w:val="16"/>
        <w:szCs w:val="16"/>
      </w:rPr>
      <w:fldChar w:fldCharType="separate"/>
    </w:r>
    <w:r w:rsidR="007A229A">
      <w:rPr>
        <w:noProof/>
        <w:sz w:val="16"/>
        <w:szCs w:val="16"/>
      </w:rPr>
      <w:t>2</w:t>
    </w:r>
    <w:r w:rsidRPr="000F3A34" w:rsidR="004E6415">
      <w:rPr>
        <w:sz w:val="16"/>
        <w:szCs w:val="16"/>
      </w:rPr>
      <w:fldChar w:fldCharType="end"/>
    </w:r>
    <w:r w:rsidRPr="000F3A34" w:rsidR="004E6415">
      <w:rPr>
        <w:sz w:val="16"/>
        <w:szCs w:val="16"/>
      </w:rPr>
      <w:t xml:space="preserve"> van </w:t>
    </w:r>
    <w:r w:rsidRPr="000F3A34" w:rsidR="004E6415">
      <w:rPr>
        <w:sz w:val="16"/>
        <w:szCs w:val="16"/>
      </w:rPr>
      <w:fldChar w:fldCharType="begin"/>
    </w:r>
    <w:r w:rsidRPr="000F3A34" w:rsidR="004E6415">
      <w:rPr>
        <w:sz w:val="16"/>
        <w:szCs w:val="16"/>
      </w:rPr>
      <w:instrText>NUMPAGES</w:instrText>
    </w:r>
    <w:r w:rsidRPr="000F3A34" w:rsidR="004E6415">
      <w:rPr>
        <w:sz w:val="16"/>
        <w:szCs w:val="16"/>
      </w:rPr>
      <w:fldChar w:fldCharType="separate"/>
    </w:r>
    <w:r w:rsidR="007A229A">
      <w:rPr>
        <w:noProof/>
        <w:sz w:val="16"/>
        <w:szCs w:val="16"/>
      </w:rPr>
      <w:t>6</w:t>
    </w:r>
    <w:r w:rsidRPr="000F3A34" w:rsidR="004E6415">
      <w:rPr>
        <w:sz w:val="16"/>
        <w:szCs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F2219" w:rsidR="00DF2219" w:rsidP="00DF2219" w:rsidRDefault="00DF2219" w14:paraId="2A0B1075" w14:textId="7777777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792C" w:rsidP="00DC5FA9" w:rsidRDefault="0069792C" w14:paraId="2A0B106A" w14:textId="77777777">
      <w:pPr>
        <w:spacing w:after="0" w:line="240" w:lineRule="auto"/>
      </w:pPr>
      <w:r>
        <w:separator/>
      </w:r>
    </w:p>
  </w:footnote>
  <w:footnote w:type="continuationSeparator" w:id="0">
    <w:p w:rsidR="0069792C" w:rsidP="00DC5FA9" w:rsidRDefault="0069792C" w14:paraId="2A0B106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1E23" w:rsidRDefault="00E91E23" w14:paraId="2A0B1070" w14:textId="77777777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09753B" w:rsidP="0009753B" w:rsidRDefault="0009753B" w14:paraId="2A0B1071" w14:textId="77777777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2336" behindDoc="1" locked="0" layoutInCell="1" allowOverlap="1" wp14:anchorId="2A0B1076" wp14:editId="2A0B1077">
          <wp:simplePos x="0" y="0"/>
          <wp:positionH relativeFrom="page">
            <wp:align>center</wp:align>
          </wp:positionH>
          <wp:positionV relativeFrom="paragraph">
            <wp:posOffset>-449580</wp:posOffset>
          </wp:positionV>
          <wp:extent cx="7555464" cy="1278835"/>
          <wp:effectExtent l="0" t="0" r="0" b="0"/>
          <wp:wrapNone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464" cy="1278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1E23" w:rsidRDefault="00E91E23" w14:paraId="2A0B1074" w14:textId="7777777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E68A2"/>
    <w:multiLevelType w:val="hybridMultilevel"/>
    <w:tmpl w:val="B3EAB420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08360A4"/>
    <w:multiLevelType w:val="hybridMultilevel"/>
    <w:tmpl w:val="7F4CF316"/>
    <w:lvl w:ilvl="0" w:tplc="1F9E6746">
      <w:start w:val="21"/>
      <w:numFmt w:val="bullet"/>
      <w:lvlText w:val="-"/>
      <w:lvlJc w:val="left"/>
      <w:pPr>
        <w:ind w:left="720" w:hanging="360"/>
      </w:pPr>
      <w:rPr>
        <w:rFonts w:hint="default" w:ascii="Trebuchet MS" w:hAnsi="Trebuchet MS" w:eastAsiaTheme="minorHAnsi" w:cstheme="minorBidi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B2C3F48"/>
    <w:multiLevelType w:val="hybridMultilevel"/>
    <w:tmpl w:val="65CCB5B4"/>
    <w:lvl w:ilvl="0" w:tplc="1A62A5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E25F38"/>
    <w:multiLevelType w:val="hybridMultilevel"/>
    <w:tmpl w:val="C7EC55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F1785"/>
    <w:multiLevelType w:val="hybridMultilevel"/>
    <w:tmpl w:val="B51211A6"/>
    <w:lvl w:ilvl="0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F4A52"/>
    <w:multiLevelType w:val="hybridMultilevel"/>
    <w:tmpl w:val="0F48A7DA"/>
    <w:lvl w:ilvl="0" w:tplc="7D4ADC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50"/>
  <w:attachedTemplate r:id="rId1"/>
  <w:trackRevisions w:val="false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B37"/>
    <w:rsid w:val="00023CC5"/>
    <w:rsid w:val="000549D9"/>
    <w:rsid w:val="0009753B"/>
    <w:rsid w:val="000F3A34"/>
    <w:rsid w:val="00100546"/>
    <w:rsid w:val="00100915"/>
    <w:rsid w:val="00186887"/>
    <w:rsid w:val="001D0E8D"/>
    <w:rsid w:val="002213E7"/>
    <w:rsid w:val="00377EE7"/>
    <w:rsid w:val="00416E21"/>
    <w:rsid w:val="004467CE"/>
    <w:rsid w:val="004E1D33"/>
    <w:rsid w:val="004E6415"/>
    <w:rsid w:val="004F092D"/>
    <w:rsid w:val="00501864"/>
    <w:rsid w:val="0069792C"/>
    <w:rsid w:val="006C7C1B"/>
    <w:rsid w:val="006E6981"/>
    <w:rsid w:val="007A229A"/>
    <w:rsid w:val="00964A6E"/>
    <w:rsid w:val="009651B8"/>
    <w:rsid w:val="00967046"/>
    <w:rsid w:val="009B33C0"/>
    <w:rsid w:val="009D78E7"/>
    <w:rsid w:val="00A07265"/>
    <w:rsid w:val="00A20A9D"/>
    <w:rsid w:val="00A93544"/>
    <w:rsid w:val="00B33193"/>
    <w:rsid w:val="00BA7771"/>
    <w:rsid w:val="00BE669E"/>
    <w:rsid w:val="00C1697A"/>
    <w:rsid w:val="00C3269E"/>
    <w:rsid w:val="00C37AB8"/>
    <w:rsid w:val="00CB435A"/>
    <w:rsid w:val="00CF7712"/>
    <w:rsid w:val="00D03DFA"/>
    <w:rsid w:val="00D25912"/>
    <w:rsid w:val="00D870F9"/>
    <w:rsid w:val="00DB4E47"/>
    <w:rsid w:val="00DC5FA9"/>
    <w:rsid w:val="00DD0316"/>
    <w:rsid w:val="00DF2219"/>
    <w:rsid w:val="00E045D4"/>
    <w:rsid w:val="00E1335E"/>
    <w:rsid w:val="00E91E23"/>
    <w:rsid w:val="00EA1C9C"/>
    <w:rsid w:val="00EC3EDA"/>
    <w:rsid w:val="00EE4FCA"/>
    <w:rsid w:val="00F83626"/>
    <w:rsid w:val="00FB2E7B"/>
    <w:rsid w:val="00FD4856"/>
    <w:rsid w:val="00FE5B37"/>
    <w:rsid w:val="0118E108"/>
    <w:rsid w:val="072BBF3A"/>
    <w:rsid w:val="0CF01A0A"/>
    <w:rsid w:val="0D4F56A2"/>
    <w:rsid w:val="0D5DD91A"/>
    <w:rsid w:val="0F91FB13"/>
    <w:rsid w:val="10CC8A58"/>
    <w:rsid w:val="1475B864"/>
    <w:rsid w:val="17F2C500"/>
    <w:rsid w:val="1803FBF5"/>
    <w:rsid w:val="187A222D"/>
    <w:rsid w:val="18C6D7FB"/>
    <w:rsid w:val="2109B769"/>
    <w:rsid w:val="32681019"/>
    <w:rsid w:val="368BEA53"/>
    <w:rsid w:val="3FE91374"/>
    <w:rsid w:val="44CBA484"/>
    <w:rsid w:val="45D5C76B"/>
    <w:rsid w:val="4B39A4C7"/>
    <w:rsid w:val="4CF0A18E"/>
    <w:rsid w:val="4FBC718B"/>
    <w:rsid w:val="52E938AB"/>
    <w:rsid w:val="5A62AFBD"/>
    <w:rsid w:val="60C94621"/>
    <w:rsid w:val="6143673E"/>
    <w:rsid w:val="6299A4AB"/>
    <w:rsid w:val="6A03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0B1004"/>
  <w15:chartTrackingRefBased/>
  <w15:docId w15:val="{71303212-82FC-44C3-83A9-8CEED6B165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Standaard" w:default="1">
    <w:name w:val="Normal"/>
    <w:qFormat/>
    <w:rsid w:val="00DC5FA9"/>
    <w:rPr>
      <w:rFonts w:ascii="Trebuchet MS" w:hAnsi="Trebuchet MS"/>
    </w:rPr>
  </w:style>
  <w:style w:type="paragraph" w:styleId="Kop1">
    <w:name w:val="heading 1"/>
    <w:basedOn w:val="Standaard"/>
    <w:next w:val="Standaard"/>
    <w:link w:val="Kop1Char"/>
    <w:uiPriority w:val="9"/>
    <w:qFormat/>
    <w:rsid w:val="000F3A34"/>
    <w:pPr>
      <w:keepNext/>
      <w:keepLines/>
      <w:spacing w:before="240" w:after="0"/>
      <w:outlineLvl w:val="0"/>
    </w:pPr>
    <w:rPr>
      <w:rFonts w:eastAsiaTheme="majorEastAsia" w:cstheme="majorBidi"/>
      <w:b/>
      <w:color w:val="240C74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F3A34"/>
    <w:pPr>
      <w:keepNext/>
      <w:keepLines/>
      <w:spacing w:before="40" w:after="0"/>
      <w:outlineLvl w:val="1"/>
    </w:pPr>
    <w:rPr>
      <w:rFonts w:eastAsiaTheme="majorEastAsia" w:cstheme="majorBidi"/>
      <w:color w:val="240C74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F3A34"/>
    <w:pPr>
      <w:keepNext/>
      <w:keepLines/>
      <w:spacing w:before="40" w:after="0"/>
      <w:outlineLvl w:val="2"/>
    </w:pPr>
    <w:rPr>
      <w:rFonts w:eastAsiaTheme="majorEastAsia" w:cstheme="majorBidi"/>
      <w:color w:val="240C74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E6415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B70075" w:themeColor="accent1" w:themeShade="BF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C5FA9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DC5FA9"/>
  </w:style>
  <w:style w:type="paragraph" w:styleId="Voettekst">
    <w:name w:val="footer"/>
    <w:basedOn w:val="Standaard"/>
    <w:link w:val="VoettekstChar"/>
    <w:uiPriority w:val="99"/>
    <w:unhideWhenUsed/>
    <w:rsid w:val="00DC5FA9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DC5FA9"/>
  </w:style>
  <w:style w:type="paragraph" w:styleId="Titel">
    <w:name w:val="Title"/>
    <w:basedOn w:val="Standaard"/>
    <w:next w:val="Standaard"/>
    <w:link w:val="TitelChar"/>
    <w:uiPriority w:val="10"/>
    <w:qFormat/>
    <w:rsid w:val="001D0E8D"/>
    <w:pPr>
      <w:spacing w:after="0" w:line="240" w:lineRule="auto"/>
      <w:contextualSpacing/>
    </w:pPr>
    <w:rPr>
      <w:rFonts w:eastAsiaTheme="majorEastAsia" w:cstheme="majorBidi"/>
      <w:color w:val="240C74"/>
      <w:spacing w:val="-10"/>
      <w:kern w:val="28"/>
      <w:sz w:val="40"/>
      <w:szCs w:val="56"/>
    </w:rPr>
  </w:style>
  <w:style w:type="character" w:styleId="TitelChar" w:customStyle="1">
    <w:name w:val="Titel Char"/>
    <w:basedOn w:val="Standaardalinea-lettertype"/>
    <w:link w:val="Titel"/>
    <w:uiPriority w:val="10"/>
    <w:rsid w:val="001D0E8D"/>
    <w:rPr>
      <w:rFonts w:ascii="Trebuchet MS" w:hAnsi="Trebuchet MS" w:eastAsiaTheme="majorEastAsia" w:cstheme="majorBidi"/>
      <w:color w:val="240C74"/>
      <w:spacing w:val="-10"/>
      <w:kern w:val="28"/>
      <w:sz w:val="40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C5FA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DC5FA9"/>
    <w:rPr>
      <w:rFonts w:eastAsiaTheme="minorEastAsia"/>
      <w:color w:val="5A5A5A" w:themeColor="text1" w:themeTint="A5"/>
      <w:spacing w:val="15"/>
    </w:rPr>
  </w:style>
  <w:style w:type="character" w:styleId="Tekstvantijdelijkeaanduiding">
    <w:name w:val="Placeholder Text"/>
    <w:basedOn w:val="Standaardalinea-lettertype"/>
    <w:uiPriority w:val="99"/>
    <w:semiHidden/>
    <w:rsid w:val="00DC5FA9"/>
    <w:rPr>
      <w:color w:val="808080"/>
    </w:rPr>
  </w:style>
  <w:style w:type="character" w:styleId="Kop1Char" w:customStyle="1">
    <w:name w:val="Kop 1 Char"/>
    <w:basedOn w:val="Standaardalinea-lettertype"/>
    <w:link w:val="Kop1"/>
    <w:uiPriority w:val="9"/>
    <w:rsid w:val="000F3A34"/>
    <w:rPr>
      <w:rFonts w:ascii="Trebuchet MS" w:hAnsi="Trebuchet MS" w:eastAsiaTheme="majorEastAsia" w:cstheme="majorBidi"/>
      <w:b/>
      <w:color w:val="240C74"/>
      <w:sz w:val="32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0F3A34"/>
    <w:rPr>
      <w:rFonts w:ascii="Trebuchet MS" w:hAnsi="Trebuchet MS" w:eastAsiaTheme="majorEastAsia" w:cstheme="majorBidi"/>
      <w:color w:val="240C74"/>
      <w:sz w:val="26"/>
      <w:szCs w:val="26"/>
    </w:rPr>
  </w:style>
  <w:style w:type="character" w:styleId="Kop3Char" w:customStyle="1">
    <w:name w:val="Kop 3 Char"/>
    <w:basedOn w:val="Standaardalinea-lettertype"/>
    <w:link w:val="Kop3"/>
    <w:uiPriority w:val="9"/>
    <w:rsid w:val="000F3A34"/>
    <w:rPr>
      <w:rFonts w:ascii="Trebuchet MS" w:hAnsi="Trebuchet MS" w:eastAsiaTheme="majorEastAsia" w:cstheme="majorBidi"/>
      <w:color w:val="240C74"/>
      <w:sz w:val="24"/>
      <w:szCs w:val="24"/>
    </w:rPr>
  </w:style>
  <w:style w:type="paragraph" w:styleId="Geenafstand">
    <w:name w:val="No Spacing"/>
    <w:uiPriority w:val="1"/>
    <w:qFormat/>
    <w:rsid w:val="000F3A34"/>
    <w:pPr>
      <w:spacing w:after="0" w:line="240" w:lineRule="auto"/>
    </w:pPr>
    <w:rPr>
      <w:rFonts w:ascii="Trebuchet MS" w:hAnsi="Trebuchet MS"/>
    </w:rPr>
  </w:style>
  <w:style w:type="paragraph" w:styleId="Inhopg1">
    <w:name w:val="toc 1"/>
    <w:basedOn w:val="Standaard"/>
    <w:next w:val="Standaard"/>
    <w:autoRedefine/>
    <w:uiPriority w:val="39"/>
    <w:unhideWhenUsed/>
    <w:rsid w:val="000F3A34"/>
    <w:pPr>
      <w:spacing w:after="100"/>
    </w:pPr>
  </w:style>
  <w:style w:type="table" w:styleId="Tabelraster">
    <w:name w:val="Table Grid"/>
    <w:basedOn w:val="Standaardtabel"/>
    <w:uiPriority w:val="39"/>
    <w:rsid w:val="00FB2E7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jsttabel3-Accent5">
    <w:name w:val="List Table 3 Accent 5"/>
    <w:basedOn w:val="Standaardtabel"/>
    <w:uiPriority w:val="48"/>
    <w:rsid w:val="00FB2E7B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blPr/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5" w:sz="4" w:space="0"/>
          <w:left w:val="nil"/>
        </w:tcBorders>
      </w:tcPr>
    </w:tblStylePr>
    <w:tblStylePr w:type="swCell">
      <w:tblPr/>
      <w:tcPr>
        <w:tcBorders>
          <w:top w:val="double" w:color="4472C4" w:themeColor="accent5" w:sz="4" w:space="0"/>
          <w:right w:val="nil"/>
        </w:tcBorders>
      </w:tcPr>
    </w:tblStylePr>
  </w:style>
  <w:style w:type="table" w:styleId="Summa-Tabelhorizontaal" w:customStyle="1">
    <w:name w:val="Summa-Tabel_horizontaal"/>
    <w:basedOn w:val="Standaardtabel"/>
    <w:uiPriority w:val="99"/>
    <w:rsid w:val="00C37AB8"/>
    <w:pPr>
      <w:spacing w:after="0" w:line="240" w:lineRule="auto"/>
    </w:pPr>
    <w:rPr>
      <w:rFonts w:ascii="Trebuchet MS" w:hAnsi="Trebuchet MS"/>
    </w:rPr>
    <w:tblPr>
      <w:tblBorders>
        <w:top w:val="single" w:color="240C74" w:sz="4" w:space="0"/>
        <w:left w:val="single" w:color="240C74" w:sz="4" w:space="0"/>
        <w:bottom w:val="single" w:color="240C74" w:sz="4" w:space="0"/>
        <w:right w:val="single" w:color="240C74" w:sz="4" w:space="0"/>
        <w:insideH w:val="single" w:color="240C74" w:sz="4" w:space="0"/>
        <w:insideV w:val="single" w:color="240C74" w:sz="4" w:space="0"/>
      </w:tblBorders>
    </w:tblPr>
    <w:tcPr>
      <w:shd w:val="clear" w:color="auto" w:fill="auto"/>
    </w:tcPr>
    <w:tblStylePr w:type="firstRow">
      <w:rPr>
        <w:b/>
      </w:rPr>
      <w:tblPr/>
      <w:tcPr>
        <w:tcBorders>
          <w:insideH w:val="nil"/>
          <w:insideV w:val="single" w:color="FFFFFF" w:themeColor="background1" w:sz="4" w:space="0"/>
        </w:tcBorders>
        <w:shd w:val="clear" w:color="auto" w:fill="240C74"/>
      </w:tcPr>
    </w:tblStylePr>
  </w:style>
  <w:style w:type="paragraph" w:styleId="Normaalweb">
    <w:name w:val="Normal (Web)"/>
    <w:basedOn w:val="Standaard"/>
    <w:uiPriority w:val="99"/>
    <w:semiHidden/>
    <w:unhideWhenUsed/>
    <w:rsid w:val="0010091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nl-NL"/>
    </w:rPr>
  </w:style>
  <w:style w:type="table" w:styleId="Summa-Tabelverticaal" w:customStyle="1">
    <w:name w:val="Summa-Tabel_verticaal"/>
    <w:basedOn w:val="Standaardtabel"/>
    <w:uiPriority w:val="99"/>
    <w:rsid w:val="004E1D33"/>
    <w:pPr>
      <w:spacing w:after="0" w:line="240" w:lineRule="auto"/>
    </w:pPr>
    <w:tblPr>
      <w:tblBorders>
        <w:top w:val="single" w:color="240C74" w:sz="4" w:space="0"/>
        <w:left w:val="single" w:color="240C74" w:sz="4" w:space="0"/>
        <w:bottom w:val="single" w:color="240C74" w:sz="4" w:space="0"/>
        <w:right w:val="single" w:color="240C74" w:sz="4" w:space="0"/>
        <w:insideH w:val="single" w:color="240C74" w:sz="4" w:space="0"/>
        <w:insideV w:val="single" w:color="240C74" w:sz="4" w:space="0"/>
      </w:tblBorders>
    </w:tblPr>
    <w:tblStylePr w:type="firstRow">
      <w:rPr>
        <w:b w:val="0"/>
      </w:rPr>
    </w:tblStylePr>
    <w:tblStylePr w:type="firstCol">
      <w:rPr>
        <w:b/>
      </w:rPr>
      <w:tblPr/>
      <w:tcPr>
        <w:tcBorders>
          <w:insideH w:val="single" w:color="FFFFFF" w:themeColor="background1" w:sz="4" w:space="0"/>
          <w:insideV w:val="nil"/>
        </w:tcBorders>
        <w:shd w:val="clear" w:color="auto" w:fill="240C74"/>
      </w:tcPr>
    </w:tblStylePr>
  </w:style>
  <w:style w:type="paragraph" w:styleId="Inhopg2">
    <w:name w:val="toc 2"/>
    <w:basedOn w:val="Standaard"/>
    <w:next w:val="Standaard"/>
    <w:autoRedefine/>
    <w:uiPriority w:val="39"/>
    <w:unhideWhenUsed/>
    <w:rsid w:val="004E6415"/>
    <w:pPr>
      <w:spacing w:after="100"/>
      <w:ind w:left="220"/>
    </w:pPr>
  </w:style>
  <w:style w:type="character" w:styleId="Kop4Char" w:customStyle="1">
    <w:name w:val="Kop 4 Char"/>
    <w:basedOn w:val="Standaardalinea-lettertype"/>
    <w:link w:val="Kop4"/>
    <w:uiPriority w:val="9"/>
    <w:rsid w:val="004E6415"/>
    <w:rPr>
      <w:rFonts w:asciiTheme="majorHAnsi" w:hAnsiTheme="majorHAnsi" w:eastAsiaTheme="majorEastAsia" w:cstheme="majorBidi"/>
      <w:i/>
      <w:iCs/>
      <w:color w:val="B70075" w:themeColor="accent1" w:themeShade="BF"/>
    </w:rPr>
  </w:style>
  <w:style w:type="paragraph" w:styleId="Lijstalinea">
    <w:name w:val="List Paragraph"/>
    <w:basedOn w:val="Standaard"/>
    <w:uiPriority w:val="34"/>
    <w:qFormat/>
    <w:rsid w:val="00DB4E47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6704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670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0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ithub.com/summacollege/kuin.git" TargetMode="External" Id="rId13" /><Relationship Type="http://schemas.openxmlformats.org/officeDocument/2006/relationships/header" Target="header3.xml" Id="rId18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Id21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footer" Target="footer3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eader" Target="header2.xml" Id="rId15" /><Relationship Type="http://schemas.openxmlformats.org/officeDocument/2006/relationships/endnotes" Target="endnotes.xml" Id="rId10" /><Relationship Type="http://schemas.openxmlformats.org/officeDocument/2006/relationships/footer" Target="footer4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theme" Target="theme/theme1.xml" Id="rId22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jo\Downloads\Studenten%20Handleiding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700A333D3F43CDA0524B22029A7AC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7781C26-8542-41C9-BE1B-90BB2531360E}"/>
      </w:docPartPr>
      <w:docPartBody>
        <w:p w:rsidR="001968AE" w:rsidRDefault="00964A6E">
          <w:pPr>
            <w:pStyle w:val="DD700A333D3F43CDA0524B22029A7AC2"/>
          </w:pPr>
          <w:r w:rsidRPr="000D2B85">
            <w:rPr>
              <w:rStyle w:val="Tekstvantijdelijkeaanduiding"/>
            </w:rPr>
            <w:t>[Titel]</w:t>
          </w:r>
        </w:p>
      </w:docPartBody>
    </w:docPart>
    <w:docPart>
      <w:docPartPr>
        <w:name w:val="4D8707C2019549F1BA1FB81EDAC30A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57FF744-5A16-48D2-AC19-16BA27D95783}"/>
      </w:docPartPr>
      <w:docPartBody>
        <w:p w:rsidR="001968AE" w:rsidRDefault="00964A6E">
          <w:pPr>
            <w:pStyle w:val="4D8707C2019549F1BA1FB81EDAC30A98"/>
          </w:pPr>
          <w:r w:rsidRPr="000D2B85">
            <w:rPr>
              <w:rStyle w:val="Tekstvantijdelijkeaanduiding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E"/>
    <w:rsid w:val="001968AE"/>
    <w:rsid w:val="00964A6E"/>
    <w:rsid w:val="00AD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DD700A333D3F43CDA0524B22029A7AC2">
    <w:name w:val="DD700A333D3F43CDA0524B22029A7AC2"/>
  </w:style>
  <w:style w:type="paragraph" w:customStyle="1" w:styleId="4D8707C2019549F1BA1FB81EDAC30A98">
    <w:name w:val="4D8707C2019549F1BA1FB81EDAC30A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SummaICT">
      <a:dk1>
        <a:sysClr val="windowText" lastClr="000000"/>
      </a:dk1>
      <a:lt1>
        <a:sysClr val="window" lastClr="FFFFFF"/>
      </a:lt1>
      <a:dk2>
        <a:srgbClr val="240C74"/>
      </a:dk2>
      <a:lt2>
        <a:srgbClr val="FFFFFF"/>
      </a:lt2>
      <a:accent1>
        <a:srgbClr val="F5009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6FC4C5AE2CF14AB54CA773555C165F" ma:contentTypeVersion="17" ma:contentTypeDescription="Een nieuw document maken." ma:contentTypeScope="" ma:versionID="7aab4517eee87cf94cb18d196148268b">
  <xsd:schema xmlns:xsd="http://www.w3.org/2001/XMLSchema" xmlns:xs="http://www.w3.org/2001/XMLSchema" xmlns:p="http://schemas.microsoft.com/office/2006/metadata/properties" xmlns:ns2="8080ec7b-137d-4b2b-8202-cb5e347ff6ee" xmlns:ns3="2d4b358f-e1ee-4cc5-a434-24ba8242ee17" targetNamespace="http://schemas.microsoft.com/office/2006/metadata/properties" ma:root="true" ma:fieldsID="f75fa2186491e33ac868ae52e26975d8" ns2:_="" ns3:_="">
    <xsd:import namespace="8080ec7b-137d-4b2b-8202-cb5e347ff6ee"/>
    <xsd:import namespace="2d4b358f-e1ee-4cc5-a434-24ba8242ee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9l9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0ec7b-137d-4b2b-8202-cb5e347ff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9l9" ma:index="10" nillable="true" ma:displayName="Persoon of groep" ma:list="UserInfo" ma:internalName="b9l9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Afbeeldingtags" ma:readOnly="false" ma:fieldId="{5cf76f15-5ced-4ddc-b409-7134ff3c332f}" ma:taxonomyMulti="true" ma:sspId="6dec7f85-a9d7-4c7a-9206-676116ff95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4b358f-e1ee-4cc5-a434-24ba8242ee1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beb41270-c2c3-424e-9a8e-0dad60fe94a0}" ma:internalName="TaxCatchAll" ma:showField="CatchAllData" ma:web="2d4b358f-e1ee-4cc5-a434-24ba8242ee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9l9 xmlns="8080ec7b-137d-4b2b-8202-cb5e347ff6ee">
      <UserInfo>
        <DisplayName/>
        <AccountId xsi:nil="true"/>
        <AccountType/>
      </UserInfo>
    </b9l9>
    <TaxCatchAll xmlns="2d4b358f-e1ee-4cc5-a434-24ba8242ee17" xsi:nil="true"/>
    <lcf76f155ced4ddcb4097134ff3c332f xmlns="8080ec7b-137d-4b2b-8202-cb5e347ff6ee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3F000-62D4-45A8-935C-6F17C52778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B74F76-3B1E-4B5E-8037-4C32A482F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80ec7b-137d-4b2b-8202-cb5e347ff6ee"/>
    <ds:schemaRef ds:uri="2d4b358f-e1ee-4cc5-a434-24ba8242ee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141B1E-5456-4F32-91CB-AF6134149D18}">
  <ds:schemaRefs>
    <ds:schemaRef ds:uri="http://purl.org/dc/elements/1.1/"/>
    <ds:schemaRef ds:uri="http://schemas.microsoft.com/office/2006/metadata/properties"/>
    <ds:schemaRef ds:uri="2d4b358f-e1ee-4cc5-a434-24ba8242ee17"/>
    <ds:schemaRef ds:uri="http://schemas.microsoft.com/office/infopath/2007/PartnerControls"/>
    <ds:schemaRef ds:uri="http://purl.org/dc/terms/"/>
    <ds:schemaRef ds:uri="8080ec7b-137d-4b2b-8202-cb5e347ff6ee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2180789-2CDD-4EB2-B8E7-01E99191B5C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Studenten Handleiding (1).dotx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6</dc:title>
  <dc:subject/>
  <dc:creator>Duren, Joan van</dc:creator>
  <keywords/>
  <dc:description/>
  <lastModifiedBy>Duren, Joan van</lastModifiedBy>
  <revision>12</revision>
  <dcterms:created xsi:type="dcterms:W3CDTF">2023-01-08T11:05:00.0000000Z</dcterms:created>
  <dcterms:modified xsi:type="dcterms:W3CDTF">2023-02-12T17:33:27.0231010Z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0x010100D46FC4C5AE2CF14AB54CA773555C165F</vt:lpwstr>
  </property>
  <property fmtid="{D5CDD505-2E9C-101B-9397-08002B2CF9AE}" pid="3" name="MediaServiceImageTags">
    <vt:lpwstr/>
  </property>
</Properties>
</file>